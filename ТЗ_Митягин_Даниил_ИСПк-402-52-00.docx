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right" w:tblpY="-727"/>
        <w:tblW w:w="10172" w:type="dxa"/>
        <w:jc w:val="right"/>
        <w:tblLayout w:type="fixed"/>
        <w:tblLook w:val="00A0" w:firstRow="1" w:lastRow="0" w:firstColumn="1" w:lastColumn="0" w:noHBand="0" w:noVBand="0"/>
      </w:tblPr>
      <w:tblGrid>
        <w:gridCol w:w="4820"/>
        <w:gridCol w:w="1163"/>
        <w:gridCol w:w="4189"/>
      </w:tblGrid>
      <w:tr w:rsidR="00C3711D" w14:paraId="55414368" w14:textId="77777777" w:rsidTr="0042318E">
        <w:trPr>
          <w:jc w:val="right"/>
        </w:trPr>
        <w:tc>
          <w:tcPr>
            <w:tcW w:w="4820" w:type="dxa"/>
          </w:tcPr>
          <w:p w14:paraId="047AFA88" w14:textId="77777777" w:rsidR="00C3711D" w:rsidRDefault="00C3711D" w:rsidP="0042318E">
            <w:pPr>
              <w:widowControl w:val="0"/>
              <w:ind w:firstLine="0"/>
            </w:pPr>
          </w:p>
        </w:tc>
        <w:tc>
          <w:tcPr>
            <w:tcW w:w="1163" w:type="dxa"/>
          </w:tcPr>
          <w:p w14:paraId="7CE9E8FA" w14:textId="77777777" w:rsidR="00C3711D" w:rsidRDefault="00C3711D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349BBA27" w14:textId="77777777" w:rsidR="00C3711D" w:rsidRDefault="00C3711D" w:rsidP="0042318E">
            <w:pPr>
              <w:widowControl w:val="0"/>
              <w:ind w:firstLine="0"/>
            </w:pPr>
            <w:r>
              <w:t>УТВЕРЖДАЮ</w:t>
            </w:r>
          </w:p>
        </w:tc>
      </w:tr>
      <w:tr w:rsidR="00C3711D" w14:paraId="76CFB7EC" w14:textId="77777777" w:rsidTr="0042318E">
        <w:trPr>
          <w:trHeight w:val="2047"/>
          <w:jc w:val="right"/>
        </w:trPr>
        <w:tc>
          <w:tcPr>
            <w:tcW w:w="4820" w:type="dxa"/>
          </w:tcPr>
          <w:p w14:paraId="43C3D36F" w14:textId="77777777" w:rsidR="00C3711D" w:rsidRDefault="00C3711D" w:rsidP="0042318E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  <w:tc>
          <w:tcPr>
            <w:tcW w:w="1163" w:type="dxa"/>
          </w:tcPr>
          <w:p w14:paraId="4A931D52" w14:textId="77777777" w:rsidR="00C3711D" w:rsidRDefault="00C3711D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08D89E05" w14:textId="77777777" w:rsidR="00C3711D" w:rsidRDefault="00C3711D" w:rsidP="0042318E">
            <w:pPr>
              <w:widowControl w:val="0"/>
              <w:ind w:firstLine="0"/>
            </w:pPr>
            <w:r>
              <w:t>Руководитель</w:t>
            </w:r>
          </w:p>
          <w:p w14:paraId="7932E760" w14:textId="77777777" w:rsidR="00C3711D" w:rsidRDefault="00C3711D" w:rsidP="0042318E">
            <w:pPr>
              <w:widowControl w:val="0"/>
              <w:ind w:firstLine="0"/>
            </w:pPr>
            <w:r>
              <w:t>________________ Сергеева Е.Г.</w:t>
            </w:r>
          </w:p>
          <w:p w14:paraId="30E34B9B" w14:textId="77777777" w:rsidR="00C3711D" w:rsidRDefault="00C3711D" w:rsidP="0042318E">
            <w:pPr>
              <w:widowControl w:val="0"/>
              <w:ind w:firstLine="0"/>
            </w:pPr>
            <w:r>
              <w:t>«____» _____________ 20__ г.</w:t>
            </w:r>
          </w:p>
          <w:p w14:paraId="1AD84B5C" w14:textId="77777777" w:rsidR="00C3711D" w:rsidRDefault="00C3711D" w:rsidP="0042318E">
            <w:pPr>
              <w:widowControl w:val="0"/>
              <w:ind w:firstLine="0"/>
              <w:rPr>
                <w:sz w:val="16"/>
              </w:rPr>
            </w:pPr>
            <w:r>
              <w:rPr>
                <w:sz w:val="16"/>
                <w:szCs w:val="16"/>
              </w:rPr>
              <w:t>М.П.</w:t>
            </w:r>
          </w:p>
        </w:tc>
      </w:tr>
    </w:tbl>
    <w:p w14:paraId="19CFDF15" w14:textId="77777777" w:rsidR="00C3711D" w:rsidRDefault="00C3711D" w:rsidP="00C3711D">
      <w:pPr>
        <w:pStyle w:val="vguxTitleDocName"/>
      </w:pPr>
      <w:r>
        <w:rPr>
          <w:lang w:val="ru-RU"/>
        </w:rPr>
        <w:t>ТЕХНИЧЕСКОЕ ЗАДАНИЕ</w:t>
      </w:r>
    </w:p>
    <w:p w14:paraId="56ADF654" w14:textId="77777777" w:rsidR="00C3711D" w:rsidRDefault="00C3711D" w:rsidP="00C3711D">
      <w:pPr>
        <w:ind w:firstLine="0"/>
        <w:jc w:val="center"/>
      </w:pPr>
      <w:r>
        <w:t>на разработку</w:t>
      </w:r>
    </w:p>
    <w:p w14:paraId="6ACFDC37" w14:textId="77777777" w:rsidR="00C3711D" w:rsidRDefault="00C3711D" w:rsidP="00C3711D">
      <w:pPr>
        <w:ind w:firstLine="0"/>
        <w:jc w:val="center"/>
      </w:pPr>
      <w:r>
        <w:t>________</w:t>
      </w:r>
      <w:r>
        <w:rPr>
          <w:u w:val="single"/>
        </w:rPr>
        <w:t>Информационной системы</w:t>
      </w:r>
      <w:r w:rsidRPr="0050621F">
        <w:rPr>
          <w:u w:val="single"/>
        </w:rPr>
        <w:t xml:space="preserve"> для фирмы по продаже комплектующих для ПК</w:t>
      </w:r>
      <w:r>
        <w:t>_______</w:t>
      </w:r>
    </w:p>
    <w:p w14:paraId="434012CE" w14:textId="77777777" w:rsidR="00C3711D" w:rsidRDefault="00C3711D" w:rsidP="00C3711D"/>
    <w:p w14:paraId="0C1E472D" w14:textId="77777777" w:rsidR="00C3711D" w:rsidRDefault="00C3711D" w:rsidP="00C3711D"/>
    <w:tbl>
      <w:tblPr>
        <w:tblW w:w="10172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820"/>
        <w:gridCol w:w="1134"/>
        <w:gridCol w:w="4218"/>
      </w:tblGrid>
      <w:tr w:rsidR="00C3711D" w14:paraId="23AEDE94" w14:textId="77777777" w:rsidTr="0042318E">
        <w:tc>
          <w:tcPr>
            <w:tcW w:w="4820" w:type="dxa"/>
          </w:tcPr>
          <w:p w14:paraId="009D30C4" w14:textId="77777777" w:rsidR="00C3711D" w:rsidRDefault="00C3711D" w:rsidP="0042318E">
            <w:pPr>
              <w:widowControl w:val="0"/>
              <w:ind w:firstLine="0"/>
            </w:pPr>
            <w:r>
              <w:t>СОГЛАСОВАНО</w:t>
            </w:r>
          </w:p>
        </w:tc>
        <w:tc>
          <w:tcPr>
            <w:tcW w:w="1134" w:type="dxa"/>
          </w:tcPr>
          <w:p w14:paraId="29647126" w14:textId="77777777" w:rsidR="00C3711D" w:rsidRDefault="00C3711D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0D557D26" w14:textId="77777777" w:rsidR="00C3711D" w:rsidRDefault="00C3711D" w:rsidP="0042318E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C3711D" w14:paraId="1316E5C9" w14:textId="77777777" w:rsidTr="0042318E">
        <w:trPr>
          <w:trHeight w:val="1713"/>
        </w:trPr>
        <w:tc>
          <w:tcPr>
            <w:tcW w:w="4820" w:type="dxa"/>
          </w:tcPr>
          <w:p w14:paraId="069DA5B4" w14:textId="77777777" w:rsidR="00C3711D" w:rsidRDefault="00C3711D" w:rsidP="0042318E">
            <w:pPr>
              <w:widowControl w:val="0"/>
              <w:ind w:firstLine="0"/>
            </w:pPr>
            <w:r>
              <w:t>Колледж ВятГУ</w:t>
            </w:r>
          </w:p>
          <w:p w14:paraId="68EAA29F" w14:textId="77777777" w:rsidR="00C3711D" w:rsidRDefault="00C3711D" w:rsidP="0042318E">
            <w:pPr>
              <w:widowControl w:val="0"/>
              <w:ind w:firstLine="0"/>
            </w:pPr>
            <w:r>
              <w:t>________________ Митягин Д.С.</w:t>
            </w:r>
          </w:p>
          <w:p w14:paraId="0C6DA71D" w14:textId="77777777" w:rsidR="00C3711D" w:rsidRDefault="00C3711D" w:rsidP="0042318E">
            <w:pPr>
              <w:widowControl w:val="0"/>
              <w:ind w:firstLine="0"/>
            </w:pPr>
            <w:r>
              <w:t>«____» _____________ 20__ г.</w:t>
            </w:r>
          </w:p>
          <w:p w14:paraId="65B0AA32" w14:textId="77777777" w:rsidR="00C3711D" w:rsidRDefault="00C3711D" w:rsidP="0042318E">
            <w:pPr>
              <w:widowControl w:val="0"/>
              <w:ind w:firstLine="0"/>
            </w:pPr>
            <w:r>
              <w:rPr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457E35E0" w14:textId="77777777" w:rsidR="00C3711D" w:rsidRDefault="00C3711D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15E5B9EE" w14:textId="77777777" w:rsidR="00C3711D" w:rsidRDefault="00C3711D" w:rsidP="0042318E">
            <w:pPr>
              <w:widowControl w:val="0"/>
              <w:ind w:firstLine="0"/>
            </w:pPr>
            <w:r>
              <w:t>Преподаватель МДК.05.01</w:t>
            </w:r>
          </w:p>
          <w:p w14:paraId="291A93FD" w14:textId="18128BDC" w:rsidR="00C3711D" w:rsidRDefault="009665D5" w:rsidP="0042318E">
            <w:pPr>
              <w:widowControl w:val="0"/>
              <w:ind w:firstLine="0"/>
            </w:pPr>
            <w:r>
              <w:t>________________ Долженкова М.Л</w:t>
            </w:r>
            <w:r w:rsidR="00C3711D">
              <w:t>.</w:t>
            </w:r>
          </w:p>
          <w:p w14:paraId="7BAC110C" w14:textId="77777777" w:rsidR="00C3711D" w:rsidRDefault="00C3711D" w:rsidP="0042318E">
            <w:pPr>
              <w:widowControl w:val="0"/>
              <w:ind w:firstLine="0"/>
            </w:pPr>
            <w:r>
              <w:t>«____» _____________ 20__ г.</w:t>
            </w:r>
          </w:p>
        </w:tc>
      </w:tr>
      <w:tr w:rsidR="009665D5" w14:paraId="1BF2F3CB" w14:textId="77777777" w:rsidTr="0042318E">
        <w:trPr>
          <w:gridAfter w:val="1"/>
          <w:wAfter w:w="4218" w:type="dxa"/>
          <w:trHeight w:val="420"/>
        </w:trPr>
        <w:tc>
          <w:tcPr>
            <w:tcW w:w="4820" w:type="dxa"/>
          </w:tcPr>
          <w:p w14:paraId="7079FD33" w14:textId="77777777" w:rsidR="009665D5" w:rsidRDefault="009665D5" w:rsidP="0042318E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12F37BAD" w14:textId="77777777" w:rsidR="009665D5" w:rsidRDefault="009665D5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9665D5" w14:paraId="58C3FD5C" w14:textId="77777777" w:rsidTr="0042318E">
        <w:trPr>
          <w:gridAfter w:val="1"/>
          <w:wAfter w:w="4218" w:type="dxa"/>
          <w:trHeight w:val="1713"/>
        </w:trPr>
        <w:tc>
          <w:tcPr>
            <w:tcW w:w="4820" w:type="dxa"/>
          </w:tcPr>
          <w:p w14:paraId="527F6B2B" w14:textId="77777777" w:rsidR="009665D5" w:rsidRDefault="009665D5" w:rsidP="0042318E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7D3F21D7" w14:textId="77777777" w:rsidR="009665D5" w:rsidRDefault="009665D5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9665D5" w14:paraId="5D5DD0F2" w14:textId="77777777" w:rsidTr="0042318E">
        <w:trPr>
          <w:gridAfter w:val="1"/>
          <w:wAfter w:w="4218" w:type="dxa"/>
          <w:trHeight w:val="420"/>
        </w:trPr>
        <w:tc>
          <w:tcPr>
            <w:tcW w:w="4820" w:type="dxa"/>
          </w:tcPr>
          <w:p w14:paraId="71DB9819" w14:textId="77777777" w:rsidR="009665D5" w:rsidRDefault="009665D5" w:rsidP="0042318E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1066E395" w14:textId="77777777" w:rsidR="009665D5" w:rsidRDefault="009665D5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9665D5" w14:paraId="6762CC81" w14:textId="77777777" w:rsidTr="0042318E">
        <w:trPr>
          <w:gridAfter w:val="1"/>
          <w:wAfter w:w="4218" w:type="dxa"/>
          <w:trHeight w:val="1713"/>
        </w:trPr>
        <w:tc>
          <w:tcPr>
            <w:tcW w:w="4820" w:type="dxa"/>
          </w:tcPr>
          <w:p w14:paraId="7325B2B2" w14:textId="77777777" w:rsidR="009665D5" w:rsidRDefault="009665D5" w:rsidP="0042318E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08454E41" w14:textId="77777777" w:rsidR="009665D5" w:rsidRDefault="009665D5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</w:tbl>
    <w:p w14:paraId="544C5A49" w14:textId="77777777" w:rsidR="00C3711D" w:rsidRDefault="00C3711D" w:rsidP="00C3711D"/>
    <w:p w14:paraId="1030922A" w14:textId="77777777" w:rsidR="00C3711D" w:rsidRDefault="00C3711D" w:rsidP="00C3711D"/>
    <w:p w14:paraId="32642176" w14:textId="657E28E8" w:rsidR="00C3711D" w:rsidRPr="00B44484" w:rsidRDefault="00B44484" w:rsidP="00C3711D">
      <w:pPr>
        <w:ind w:firstLine="0"/>
        <w:jc w:val="center"/>
      </w:pPr>
      <w:r>
        <w:t>202</w:t>
      </w:r>
      <w:r>
        <w:rPr>
          <w:lang w:val="en-US"/>
        </w:rPr>
        <w:t>4</w:t>
      </w:r>
    </w:p>
    <w:p w14:paraId="15D082F6" w14:textId="77777777" w:rsidR="00990EAC" w:rsidRPr="00646136" w:rsidRDefault="00990EAC" w:rsidP="0013162A">
      <w:pPr>
        <w:jc w:val="center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Pr="00AA5FB7" w:rsidRDefault="00442256">
          <w:pPr>
            <w:pStyle w:val="afb"/>
            <w:rPr>
              <w:lang w:val="en-US"/>
            </w:rPr>
          </w:pPr>
        </w:p>
        <w:p w14:paraId="5125644F" w14:textId="77777777" w:rsidR="00326F1E" w:rsidRDefault="0044225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403713" w:history="1">
            <w:r w:rsidR="00326F1E" w:rsidRPr="00A8368A">
              <w:rPr>
                <w:rStyle w:val="a6"/>
              </w:rPr>
              <w:t>Введение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_Toc149403713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2</w:t>
            </w:r>
            <w:r w:rsidR="00326F1E">
              <w:rPr>
                <w:webHidden/>
              </w:rPr>
              <w:fldChar w:fldCharType="end"/>
            </w:r>
          </w:hyperlink>
        </w:p>
        <w:p w14:paraId="2286182C" w14:textId="77777777" w:rsidR="00326F1E" w:rsidRDefault="005858F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14" w:history="1">
            <w:r w:rsidR="00326F1E" w:rsidRPr="00A8368A">
              <w:rPr>
                <w:rStyle w:val="a6"/>
              </w:rPr>
              <w:t>1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Термины и определения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_Toc149403714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3</w:t>
            </w:r>
            <w:r w:rsidR="00326F1E">
              <w:rPr>
                <w:webHidden/>
              </w:rPr>
              <w:fldChar w:fldCharType="end"/>
            </w:r>
          </w:hyperlink>
        </w:p>
        <w:p w14:paraId="0D5A11ED" w14:textId="77777777" w:rsidR="00326F1E" w:rsidRDefault="005858F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15" w:history="1">
            <w:r w:rsidR="00326F1E" w:rsidRPr="00A8368A">
              <w:rPr>
                <w:rStyle w:val="a6"/>
              </w:rPr>
              <w:t>2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Перечень сокращений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_Toc149403715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4</w:t>
            </w:r>
            <w:r w:rsidR="00326F1E">
              <w:rPr>
                <w:webHidden/>
              </w:rPr>
              <w:fldChar w:fldCharType="end"/>
            </w:r>
          </w:hyperlink>
        </w:p>
        <w:p w14:paraId="536E5E94" w14:textId="77777777" w:rsidR="00326F1E" w:rsidRDefault="005858F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16" w:history="1">
            <w:r w:rsidR="00326F1E" w:rsidRPr="00A8368A">
              <w:rPr>
                <w:rStyle w:val="a6"/>
              </w:rPr>
              <w:t>3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Основные сведения о разработке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_Toc149403716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5</w:t>
            </w:r>
            <w:r w:rsidR="00326F1E">
              <w:rPr>
                <w:webHidden/>
              </w:rPr>
              <w:fldChar w:fldCharType="end"/>
            </w:r>
          </w:hyperlink>
        </w:p>
        <w:p w14:paraId="4C2F376B" w14:textId="77777777" w:rsidR="00326F1E" w:rsidRDefault="005858F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17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Наименование разработки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_Toc149403717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5</w:t>
            </w:r>
            <w:r w:rsidR="00326F1E">
              <w:rPr>
                <w:webHidden/>
              </w:rPr>
              <w:fldChar w:fldCharType="end"/>
            </w:r>
          </w:hyperlink>
        </w:p>
        <w:p w14:paraId="4A6DF40A" w14:textId="77777777" w:rsidR="00326F1E" w:rsidRDefault="005858F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18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Цель и задачи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_Toc149403718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5</w:t>
            </w:r>
            <w:r w:rsidR="00326F1E">
              <w:rPr>
                <w:webHidden/>
              </w:rPr>
              <w:fldChar w:fldCharType="end"/>
            </w:r>
          </w:hyperlink>
        </w:p>
        <w:p w14:paraId="7737FA3F" w14:textId="77777777" w:rsidR="00326F1E" w:rsidRDefault="005858F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19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Сведения об исполнителе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_Toc149403719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5</w:t>
            </w:r>
            <w:r w:rsidR="00326F1E">
              <w:rPr>
                <w:webHidden/>
              </w:rPr>
              <w:fldChar w:fldCharType="end"/>
            </w:r>
          </w:hyperlink>
        </w:p>
        <w:p w14:paraId="39884231" w14:textId="77777777" w:rsidR="00326F1E" w:rsidRDefault="005858F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0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Сведения о заказчике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_Toc149403720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5</w:t>
            </w:r>
            <w:r w:rsidR="00326F1E">
              <w:rPr>
                <w:webHidden/>
              </w:rPr>
              <w:fldChar w:fldCharType="end"/>
            </w:r>
          </w:hyperlink>
        </w:p>
        <w:p w14:paraId="3B601CA8" w14:textId="77777777" w:rsidR="00326F1E" w:rsidRDefault="005858F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1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Сроки разработки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_Toc149403721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6</w:t>
            </w:r>
            <w:r w:rsidR="00326F1E">
              <w:rPr>
                <w:webHidden/>
              </w:rPr>
              <w:fldChar w:fldCharType="end"/>
            </w:r>
          </w:hyperlink>
        </w:p>
        <w:p w14:paraId="71381E1D" w14:textId="77777777" w:rsidR="00326F1E" w:rsidRDefault="005858F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2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Назначение разработки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_Toc149403722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6</w:t>
            </w:r>
            <w:r w:rsidR="00326F1E">
              <w:rPr>
                <w:webHidden/>
              </w:rPr>
              <w:fldChar w:fldCharType="end"/>
            </w:r>
          </w:hyperlink>
        </w:p>
        <w:p w14:paraId="10E82A83" w14:textId="77777777" w:rsidR="00326F1E" w:rsidRDefault="005858F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3" w:history="1">
            <w:r w:rsidR="00326F1E" w:rsidRPr="00A8368A">
              <w:rPr>
                <w:rStyle w:val="a6"/>
              </w:rPr>
              <w:t>4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Описание предметной области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_Toc149403723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7</w:t>
            </w:r>
            <w:r w:rsidR="00326F1E">
              <w:rPr>
                <w:webHidden/>
              </w:rPr>
              <w:fldChar w:fldCharType="end"/>
            </w:r>
          </w:hyperlink>
        </w:p>
        <w:p w14:paraId="35B38D53" w14:textId="77777777" w:rsidR="00326F1E" w:rsidRDefault="005858F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4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Аналог 1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_Toc149403724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7</w:t>
            </w:r>
            <w:r w:rsidR="00326F1E">
              <w:rPr>
                <w:webHidden/>
              </w:rPr>
              <w:fldChar w:fldCharType="end"/>
            </w:r>
          </w:hyperlink>
        </w:p>
        <w:p w14:paraId="444189A9" w14:textId="77777777" w:rsidR="00326F1E" w:rsidRDefault="005858F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5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Аналог 2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_Toc149403725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7</w:t>
            </w:r>
            <w:r w:rsidR="00326F1E">
              <w:rPr>
                <w:webHidden/>
              </w:rPr>
              <w:fldChar w:fldCharType="end"/>
            </w:r>
          </w:hyperlink>
        </w:p>
        <w:p w14:paraId="214AF070" w14:textId="77777777" w:rsidR="00326F1E" w:rsidRDefault="005858F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6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Аналог 3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_Toc149403726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8</w:t>
            </w:r>
            <w:r w:rsidR="00326F1E">
              <w:rPr>
                <w:webHidden/>
              </w:rPr>
              <w:fldChar w:fldCharType="end"/>
            </w:r>
          </w:hyperlink>
        </w:p>
        <w:p w14:paraId="52F6BC92" w14:textId="77777777" w:rsidR="00326F1E" w:rsidRDefault="005858F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7" w:history="1">
            <w:r w:rsidR="00326F1E" w:rsidRPr="00A8368A">
              <w:rPr>
                <w:rStyle w:val="a6"/>
              </w:rPr>
              <w:t>5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результатам разработки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_Toc149403727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10</w:t>
            </w:r>
            <w:r w:rsidR="00326F1E">
              <w:rPr>
                <w:webHidden/>
              </w:rPr>
              <w:fldChar w:fldCharType="end"/>
            </w:r>
          </w:hyperlink>
        </w:p>
        <w:p w14:paraId="5EAD1C9B" w14:textId="77777777" w:rsidR="00326F1E" w:rsidRDefault="005858F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8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Требование к показателям назначения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_Toc149403728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10</w:t>
            </w:r>
            <w:r w:rsidR="00326F1E">
              <w:rPr>
                <w:webHidden/>
              </w:rPr>
              <w:fldChar w:fldCharType="end"/>
            </w:r>
          </w:hyperlink>
        </w:p>
        <w:p w14:paraId="322F51E8" w14:textId="77777777" w:rsidR="00326F1E" w:rsidRDefault="005858F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9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пользовательскому интерфейсу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_Toc149403729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10</w:t>
            </w:r>
            <w:r w:rsidR="00326F1E">
              <w:rPr>
                <w:webHidden/>
              </w:rPr>
              <w:fldChar w:fldCharType="end"/>
            </w:r>
          </w:hyperlink>
        </w:p>
        <w:p w14:paraId="5C6604D3" w14:textId="77777777" w:rsidR="00326F1E" w:rsidRDefault="005858F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0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функциональным характеристикам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_Toc149403730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14</w:t>
            </w:r>
            <w:r w:rsidR="00326F1E">
              <w:rPr>
                <w:webHidden/>
              </w:rPr>
              <w:fldChar w:fldCharType="end"/>
            </w:r>
          </w:hyperlink>
        </w:p>
        <w:p w14:paraId="50D400CC" w14:textId="77777777" w:rsidR="00326F1E" w:rsidRDefault="005858F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1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видам обеспечения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_Toc149403731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14</w:t>
            </w:r>
            <w:r w:rsidR="00326F1E">
              <w:rPr>
                <w:webHidden/>
              </w:rPr>
              <w:fldChar w:fldCharType="end"/>
            </w:r>
          </w:hyperlink>
        </w:p>
        <w:p w14:paraId="702F6C65" w14:textId="77777777" w:rsidR="00326F1E" w:rsidRDefault="005858F7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2" w:history="1">
            <w:r w:rsidR="00326F1E" w:rsidRPr="00A8368A">
              <w:rPr>
                <w:rStyle w:val="a6"/>
              </w:rPr>
              <w:t>5.4.1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математическому обеспечению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_Toc149403732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14</w:t>
            </w:r>
            <w:r w:rsidR="00326F1E">
              <w:rPr>
                <w:webHidden/>
              </w:rPr>
              <w:fldChar w:fldCharType="end"/>
            </w:r>
          </w:hyperlink>
        </w:p>
        <w:p w14:paraId="665E5A2C" w14:textId="77777777" w:rsidR="00326F1E" w:rsidRDefault="005858F7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3" w:history="1">
            <w:r w:rsidR="00326F1E" w:rsidRPr="00A8368A">
              <w:rPr>
                <w:rStyle w:val="a6"/>
              </w:rPr>
              <w:t>5.4.2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информационному обеспечению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_Toc149403733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14</w:t>
            </w:r>
            <w:r w:rsidR="00326F1E">
              <w:rPr>
                <w:webHidden/>
              </w:rPr>
              <w:fldChar w:fldCharType="end"/>
            </w:r>
          </w:hyperlink>
        </w:p>
        <w:p w14:paraId="4CB63103" w14:textId="77777777" w:rsidR="00326F1E" w:rsidRDefault="005858F7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4" w:history="1">
            <w:r w:rsidR="00326F1E" w:rsidRPr="00A8368A">
              <w:rPr>
                <w:rStyle w:val="a6"/>
              </w:rPr>
              <w:t>5.4.3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формам хранения данных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_Toc149403734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15</w:t>
            </w:r>
            <w:r w:rsidR="00326F1E">
              <w:rPr>
                <w:webHidden/>
              </w:rPr>
              <w:fldChar w:fldCharType="end"/>
            </w:r>
          </w:hyperlink>
        </w:p>
        <w:p w14:paraId="04831091" w14:textId="77777777" w:rsidR="00326F1E" w:rsidRDefault="005858F7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5" w:history="1">
            <w:r w:rsidR="00326F1E" w:rsidRPr="00A8368A">
              <w:rPr>
                <w:rStyle w:val="a6"/>
              </w:rPr>
              <w:t>5.4.4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лингвистическому обеспечению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_Toc149403735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15</w:t>
            </w:r>
            <w:r w:rsidR="00326F1E">
              <w:rPr>
                <w:webHidden/>
              </w:rPr>
              <w:fldChar w:fldCharType="end"/>
            </w:r>
          </w:hyperlink>
        </w:p>
        <w:p w14:paraId="331F414D" w14:textId="77777777" w:rsidR="00326F1E" w:rsidRDefault="005858F7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6" w:history="1">
            <w:r w:rsidR="00326F1E" w:rsidRPr="00A8368A">
              <w:rPr>
                <w:rStyle w:val="a6"/>
              </w:rPr>
              <w:t>5.4.5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метрологическому обеспечению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_Toc149403736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15</w:t>
            </w:r>
            <w:r w:rsidR="00326F1E">
              <w:rPr>
                <w:webHidden/>
              </w:rPr>
              <w:fldChar w:fldCharType="end"/>
            </w:r>
          </w:hyperlink>
        </w:p>
        <w:p w14:paraId="5118EA68" w14:textId="77777777" w:rsidR="00326F1E" w:rsidRDefault="005858F7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7" w:history="1">
            <w:r w:rsidR="00326F1E" w:rsidRPr="00A8368A">
              <w:rPr>
                <w:rStyle w:val="a6"/>
              </w:rPr>
              <w:t>5.4.6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техническому обеспечению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_Toc149403737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15</w:t>
            </w:r>
            <w:r w:rsidR="00326F1E">
              <w:rPr>
                <w:webHidden/>
              </w:rPr>
              <w:fldChar w:fldCharType="end"/>
            </w:r>
          </w:hyperlink>
        </w:p>
        <w:p w14:paraId="43E583E7" w14:textId="77777777" w:rsidR="00326F1E" w:rsidRDefault="005858F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8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надежности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_Toc149403738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15</w:t>
            </w:r>
            <w:r w:rsidR="00326F1E">
              <w:rPr>
                <w:webHidden/>
              </w:rPr>
              <w:fldChar w:fldCharType="end"/>
            </w:r>
          </w:hyperlink>
        </w:p>
        <w:p w14:paraId="570212E1" w14:textId="77777777" w:rsidR="00326F1E" w:rsidRDefault="005858F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9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безопасности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_Toc149403739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16</w:t>
            </w:r>
            <w:r w:rsidR="00326F1E">
              <w:rPr>
                <w:webHidden/>
              </w:rPr>
              <w:fldChar w:fldCharType="end"/>
            </w:r>
          </w:hyperlink>
        </w:p>
        <w:p w14:paraId="059B130A" w14:textId="77777777" w:rsidR="00326F1E" w:rsidRDefault="005858F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0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патентной чистоте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_Toc149403740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16</w:t>
            </w:r>
            <w:r w:rsidR="00326F1E">
              <w:rPr>
                <w:webHidden/>
              </w:rPr>
              <w:fldChar w:fldCharType="end"/>
            </w:r>
          </w:hyperlink>
        </w:p>
        <w:p w14:paraId="29361D2F" w14:textId="77777777" w:rsidR="00326F1E" w:rsidRDefault="005858F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1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перспективам развития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_Toc149403741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16</w:t>
            </w:r>
            <w:r w:rsidR="00326F1E">
              <w:rPr>
                <w:webHidden/>
              </w:rPr>
              <w:fldChar w:fldCharType="end"/>
            </w:r>
          </w:hyperlink>
        </w:p>
        <w:p w14:paraId="1C0A508B" w14:textId="77777777" w:rsidR="00326F1E" w:rsidRDefault="005858F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2" w:history="1">
            <w:r w:rsidR="00326F1E" w:rsidRPr="00A8368A">
              <w:rPr>
                <w:rStyle w:val="a6"/>
              </w:rPr>
              <w:t>6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Состав и содержание работ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_Toc149403742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17</w:t>
            </w:r>
            <w:r w:rsidR="00326F1E">
              <w:rPr>
                <w:webHidden/>
              </w:rPr>
              <w:fldChar w:fldCharType="end"/>
            </w:r>
          </w:hyperlink>
        </w:p>
        <w:p w14:paraId="52C0AE60" w14:textId="77777777" w:rsidR="00326F1E" w:rsidRDefault="005858F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3" w:history="1">
            <w:r w:rsidR="00326F1E" w:rsidRPr="00A8368A">
              <w:rPr>
                <w:rStyle w:val="a6"/>
              </w:rPr>
              <w:t>7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Порядок разработки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_Toc149403743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18</w:t>
            </w:r>
            <w:r w:rsidR="00326F1E">
              <w:rPr>
                <w:webHidden/>
              </w:rPr>
              <w:fldChar w:fldCharType="end"/>
            </w:r>
          </w:hyperlink>
        </w:p>
        <w:p w14:paraId="44EE7676" w14:textId="77777777" w:rsidR="00326F1E" w:rsidRDefault="005858F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4" w:history="1">
            <w:r w:rsidR="00326F1E" w:rsidRPr="00A8368A">
              <w:rPr>
                <w:rStyle w:val="a6"/>
              </w:rPr>
              <w:t>8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документации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_Toc149403744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19</w:t>
            </w:r>
            <w:r w:rsidR="00326F1E">
              <w:rPr>
                <w:webHidden/>
              </w:rPr>
              <w:fldChar w:fldCharType="end"/>
            </w:r>
          </w:hyperlink>
        </w:p>
        <w:p w14:paraId="0B4361B1" w14:textId="77777777" w:rsidR="00326F1E" w:rsidRDefault="005858F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5" w:history="1">
            <w:r w:rsidR="00326F1E" w:rsidRPr="00A8368A">
              <w:rPr>
                <w:rStyle w:val="a6"/>
              </w:rPr>
              <w:t>9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Порядок контроля и приемки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_Toc149403745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20</w:t>
            </w:r>
            <w:r w:rsidR="00326F1E">
              <w:rPr>
                <w:webHidden/>
              </w:rPr>
              <w:fldChar w:fldCharType="end"/>
            </w:r>
          </w:hyperlink>
        </w:p>
        <w:p w14:paraId="33076817" w14:textId="77777777" w:rsidR="00326F1E" w:rsidRDefault="005858F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6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Виды испытаний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_Toc149403746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20</w:t>
            </w:r>
            <w:r w:rsidR="00326F1E">
              <w:rPr>
                <w:webHidden/>
              </w:rPr>
              <w:fldChar w:fldCharType="end"/>
            </w:r>
          </w:hyperlink>
        </w:p>
        <w:p w14:paraId="3E311B50" w14:textId="77777777" w:rsidR="00326F1E" w:rsidRDefault="005858F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7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Общие требования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_Toc149403747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20</w:t>
            </w:r>
            <w:r w:rsidR="00326F1E">
              <w:rPr>
                <w:webHidden/>
              </w:rPr>
              <w:fldChar w:fldCharType="end"/>
            </w:r>
          </w:hyperlink>
        </w:p>
        <w:p w14:paraId="3CF0F4E1" w14:textId="5CE1CE7E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06CF5A90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</w:p>
    <w:p w14:paraId="4CEE3E82" w14:textId="21C13842" w:rsidR="00303DC8" w:rsidRDefault="00442256" w:rsidP="005E25BA">
      <w:pPr>
        <w:pStyle w:val="1"/>
        <w:numPr>
          <w:ilvl w:val="0"/>
          <w:numId w:val="0"/>
        </w:numPr>
        <w:ind w:left="851"/>
      </w:pPr>
      <w:bookmarkStart w:id="0" w:name="_Toc149403713"/>
      <w:r w:rsidRPr="005E25BA">
        <w:lastRenderedPageBreak/>
        <w:t>Вв</w:t>
      </w:r>
      <w:r w:rsidR="005A4E60" w:rsidRPr="005E25BA">
        <w:t>едение</w:t>
      </w:r>
      <w:bookmarkEnd w:id="0"/>
    </w:p>
    <w:p w14:paraId="35D72985" w14:textId="5DD86F4F" w:rsidR="00756E2C" w:rsidRPr="00FD212E" w:rsidRDefault="00756E2C" w:rsidP="00756E2C">
      <w:r w:rsidRPr="00FD212E">
        <w:t xml:space="preserve">Техническое задание </w:t>
      </w:r>
      <w:r w:rsidR="00C50394">
        <w:t>касается</w:t>
      </w:r>
      <w:r w:rsidRPr="00FD212E">
        <w:t xml:space="preserve"> </w:t>
      </w:r>
      <w:r w:rsidR="00C50394">
        <w:t>разработки</w:t>
      </w:r>
      <w:r w:rsidR="0050621F">
        <w:t xml:space="preserve"> информационной системы для фирмы по продаже комплектующих для ПК</w:t>
      </w:r>
      <w:r w:rsidRPr="00FD212E">
        <w:t>, предназн</w:t>
      </w:r>
      <w:r w:rsidR="00DD6EBC">
        <w:t>ачен</w:t>
      </w:r>
      <w:r w:rsidR="0050621F">
        <w:t>ной для учета товара на складе,</w:t>
      </w:r>
      <w:r w:rsidR="001646D3">
        <w:t xml:space="preserve"> создания отчетов о продажах, а</w:t>
      </w:r>
      <w:r w:rsidR="0050621F">
        <w:t xml:space="preserve"> также оформления заказов</w:t>
      </w:r>
      <w:r w:rsidRPr="00FD212E">
        <w:t xml:space="preserve">. </w:t>
      </w:r>
    </w:p>
    <w:p w14:paraId="459F70F0" w14:textId="6E9DC755" w:rsidR="00756E2C" w:rsidRDefault="00756E2C" w:rsidP="00756E2C">
      <w:pPr>
        <w:spacing w:before="0"/>
        <w:contextualSpacing w:val="0"/>
      </w:pPr>
      <w:r>
        <w:t>Настоящий документ предназначен для заказчика и содерж</w:t>
      </w:r>
      <w:r w:rsidR="0050621F">
        <w:t>ит описание разрабатываемой информационной системы</w:t>
      </w:r>
      <w:r>
        <w:t xml:space="preserve">, требования к функциям, внешнему виду, структурам данных, стадиям и этапам разработки. </w:t>
      </w:r>
      <w:r w:rsidR="00FE0E6F">
        <w:t>Данный документ я</w:t>
      </w:r>
      <w:r>
        <w:t>вляется руководствующим документом для разработчика</w:t>
      </w:r>
      <w:r w:rsidR="00CD6D3A">
        <w:t xml:space="preserve"> и приемо-сдаточной</w:t>
      </w:r>
      <w:r w:rsidR="00B02152">
        <w:t xml:space="preserve"> комиссии</w:t>
      </w:r>
      <w:r>
        <w:t>.</w:t>
      </w:r>
    </w:p>
    <w:p w14:paraId="58330AFD" w14:textId="77777777" w:rsidR="005E25BA" w:rsidRDefault="005E25BA" w:rsidP="005E25BA">
      <w:r>
        <w:br w:type="page"/>
      </w:r>
    </w:p>
    <w:p w14:paraId="759DC3AA" w14:textId="26371555" w:rsidR="005E25BA" w:rsidRDefault="005E25BA" w:rsidP="005E25BA">
      <w:pPr>
        <w:pStyle w:val="1"/>
      </w:pPr>
      <w:bookmarkStart w:id="1" w:name="_Toc149403714"/>
      <w:r>
        <w:lastRenderedPageBreak/>
        <w:t>Термины и определения</w:t>
      </w:r>
      <w:bookmarkEnd w:id="1"/>
    </w:p>
    <w:p w14:paraId="5F0210A2" w14:textId="3AA2EF93" w:rsidR="007F6E14" w:rsidRDefault="007F6E14" w:rsidP="00645762">
      <w:r w:rsidRPr="007F6E14">
        <w:rPr>
          <w:rStyle w:val="normaltextrun"/>
          <w:color w:val="000000"/>
          <w:shd w:val="clear" w:color="auto" w:fill="FFFFFF"/>
        </w:rPr>
        <w:t xml:space="preserve">В настоящем документе используются следующие </w:t>
      </w:r>
      <w:r>
        <w:rPr>
          <w:rStyle w:val="normaltextrun"/>
          <w:color w:val="000000"/>
          <w:shd w:val="clear" w:color="auto" w:fill="FFFFFF"/>
        </w:rPr>
        <w:t>термины и определения</w:t>
      </w:r>
      <w:r w:rsidRPr="007F6E14">
        <w:rPr>
          <w:rStyle w:val="normaltextrun"/>
          <w:color w:val="000000"/>
          <w:shd w:val="clear" w:color="auto" w:fill="FFFFFF"/>
        </w:rPr>
        <w:t>:</w:t>
      </w:r>
      <w:r>
        <w:rPr>
          <w:rStyle w:val="eop"/>
          <w:color w:val="000000"/>
          <w:shd w:val="clear" w:color="auto" w:fill="FFFFFF"/>
        </w:rPr>
        <w:t> </w:t>
      </w:r>
    </w:p>
    <w:p w14:paraId="630FED36" w14:textId="01EC59B8" w:rsidR="00D17C5C" w:rsidRDefault="00D17C5C" w:rsidP="00D17C5C">
      <w:r w:rsidRPr="00D17C5C">
        <w:t>Интегрированная среда разработки (англ. Integrated Development Environment)</w:t>
      </w:r>
      <w:r>
        <w:t xml:space="preserve"> – </w:t>
      </w:r>
      <w:r w:rsidRPr="00D17C5C">
        <w:t>комплекс программных средств, используемый программистами для разработки программного обеспечения.</w:t>
      </w:r>
    </w:p>
    <w:p w14:paraId="633A91F4" w14:textId="08D27774" w:rsidR="00645762" w:rsidRDefault="002141C7" w:rsidP="00D17C5C">
      <w:r>
        <w:t>Интерфейс –</w:t>
      </w:r>
      <w:r w:rsidR="00645762" w:rsidRPr="00645762">
        <w:t xml:space="preserve"> это «проводник» между человеком и программой, операционной системой, техническим устройством или способ взаимодействия приложений между собой</w:t>
      </w:r>
      <w:r w:rsidR="00645762">
        <w:t>.</w:t>
      </w:r>
    </w:p>
    <w:p w14:paraId="2A3A2DD4" w14:textId="63041421" w:rsidR="005E25BA" w:rsidRDefault="005E25BA" w:rsidP="002341D4">
      <w:r>
        <w:br w:type="page"/>
      </w:r>
    </w:p>
    <w:p w14:paraId="6362629B" w14:textId="070B16AA" w:rsidR="005E25BA" w:rsidRDefault="005E25BA" w:rsidP="005E25BA">
      <w:pPr>
        <w:pStyle w:val="1"/>
      </w:pPr>
      <w:bookmarkStart w:id="2" w:name="_Toc149403715"/>
      <w:r>
        <w:lastRenderedPageBreak/>
        <w:t>Перечень сокращений</w:t>
      </w:r>
      <w:bookmarkEnd w:id="2"/>
    </w:p>
    <w:p w14:paraId="43B2F59E" w14:textId="2A591AEF" w:rsidR="007F6E14" w:rsidRPr="007F6E14" w:rsidRDefault="007F6E14" w:rsidP="007F6E14">
      <w:r w:rsidRPr="007F6E14">
        <w:t>В настоящем документе используются следующие сокращения:</w:t>
      </w:r>
    </w:p>
    <w:p w14:paraId="05F35C25" w14:textId="729AD7B6" w:rsidR="00D17C5C" w:rsidRPr="00DD6EBC" w:rsidRDefault="00D17C5C" w:rsidP="005E25BA">
      <w:pPr>
        <w:rPr>
          <w:lang w:val="en-US"/>
        </w:rPr>
      </w:pPr>
      <w:r>
        <w:rPr>
          <w:lang w:val="en-US"/>
        </w:rPr>
        <w:t>IDE</w:t>
      </w:r>
      <w:r>
        <w:t xml:space="preserve"> – </w:t>
      </w:r>
      <w:r w:rsidR="00FE0E6F">
        <w:t>и</w:t>
      </w:r>
      <w:r w:rsidRPr="00D17C5C">
        <w:t xml:space="preserve">нтегрированная среда разработки (англ. </w:t>
      </w:r>
      <w:r w:rsidRPr="00DD6EBC">
        <w:rPr>
          <w:lang w:val="en-US"/>
        </w:rPr>
        <w:t>Integrated Development Environment)</w:t>
      </w:r>
      <w:r w:rsidR="001A075A" w:rsidRPr="00DD6EBC">
        <w:rPr>
          <w:lang w:val="en-US"/>
        </w:rPr>
        <w:t>;</w:t>
      </w:r>
    </w:p>
    <w:p w14:paraId="68B30543" w14:textId="272A6706" w:rsidR="001A075A" w:rsidRPr="00B44484" w:rsidRDefault="001A075A" w:rsidP="005E25BA">
      <w:r>
        <w:t>ИС</w:t>
      </w:r>
      <w:r w:rsidRPr="00B44484">
        <w:t xml:space="preserve"> –</w:t>
      </w:r>
      <w:r w:rsidR="009070D7" w:rsidRPr="00B44484">
        <w:t xml:space="preserve"> </w:t>
      </w:r>
      <w:r w:rsidR="00FE0E6F">
        <w:t>и</w:t>
      </w:r>
      <w:r w:rsidR="009070D7">
        <w:t>нформационная</w:t>
      </w:r>
      <w:r w:rsidR="009070D7" w:rsidRPr="00B44484">
        <w:t xml:space="preserve"> </w:t>
      </w:r>
      <w:r w:rsidR="009070D7">
        <w:t>система</w:t>
      </w:r>
      <w:r w:rsidR="009070D7" w:rsidRPr="00B44484">
        <w:t>;</w:t>
      </w:r>
    </w:p>
    <w:p w14:paraId="00689EE0" w14:textId="1A5C3A4B" w:rsidR="001B5FDC" w:rsidRDefault="001B5FDC" w:rsidP="005E25BA">
      <w:r>
        <w:t>ПК – персональный компьютер</w:t>
      </w:r>
      <w:r w:rsidRPr="00A61533">
        <w:t>;</w:t>
      </w:r>
    </w:p>
    <w:p w14:paraId="6EF94E01" w14:textId="0C997E4D" w:rsidR="00911964" w:rsidRPr="00911964" w:rsidRDefault="00911964" w:rsidP="005E25BA">
      <w:r>
        <w:t>БД – база данных</w:t>
      </w:r>
      <w:r w:rsidRPr="00260C3E">
        <w:t>;</w:t>
      </w:r>
    </w:p>
    <w:p w14:paraId="2D77C525" w14:textId="5EF7F680" w:rsidR="009070D7" w:rsidRDefault="009070D7" w:rsidP="005E25BA">
      <w:r>
        <w:t xml:space="preserve">ОЗУ – </w:t>
      </w:r>
      <w:r w:rsidR="00B02152" w:rsidRPr="00B02152">
        <w:t>о</w:t>
      </w:r>
      <w:r w:rsidRPr="00B02152">
        <w:t>перативное</w:t>
      </w:r>
      <w:r>
        <w:t xml:space="preserve"> </w:t>
      </w:r>
      <w:r w:rsidR="00645762">
        <w:t>запоминающее устройство;</w:t>
      </w:r>
    </w:p>
    <w:p w14:paraId="3E1A0990" w14:textId="5D95410B" w:rsidR="00262564" w:rsidRPr="00262564" w:rsidRDefault="00262564" w:rsidP="005E25BA">
      <w:r w:rsidRPr="00262564">
        <w:rPr>
          <w:rStyle w:val="hgkelc"/>
          <w:bCs/>
        </w:rPr>
        <w:t>ПЭВМ</w:t>
      </w:r>
      <w:r>
        <w:rPr>
          <w:rStyle w:val="hgkelc"/>
        </w:rPr>
        <w:t xml:space="preserve"> – </w:t>
      </w:r>
      <w:r w:rsidRPr="00262564">
        <w:rPr>
          <w:rStyle w:val="hgkelc"/>
        </w:rPr>
        <w:t>персональная электронно-вычислительная машина;</w:t>
      </w:r>
    </w:p>
    <w:p w14:paraId="1EEC7695" w14:textId="65D59FC3" w:rsidR="00645762" w:rsidRPr="00D17C5C" w:rsidRDefault="00B02152" w:rsidP="005E25BA">
      <w:r>
        <w:t>ГОСТ – г</w:t>
      </w:r>
      <w:r w:rsidR="00645762">
        <w:t xml:space="preserve">осударственный общесоюзный стандарт. </w:t>
      </w:r>
    </w:p>
    <w:p w14:paraId="07279D33" w14:textId="3D1E66EA" w:rsidR="005E25BA" w:rsidRDefault="005E25BA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D8688CF" w14:textId="1BAB10E9" w:rsidR="005E25BA" w:rsidRDefault="005E25BA" w:rsidP="005E25BA">
      <w:pPr>
        <w:pStyle w:val="1"/>
      </w:pPr>
      <w:bookmarkStart w:id="3" w:name="_Toc149403716"/>
      <w:r w:rsidRPr="005E25BA">
        <w:lastRenderedPageBreak/>
        <w:t>Основные сведения о разработке</w:t>
      </w:r>
      <w:bookmarkEnd w:id="3"/>
    </w:p>
    <w:p w14:paraId="0CB46C8D" w14:textId="54501FDC" w:rsidR="005E25BA" w:rsidRDefault="005E25BA" w:rsidP="005E25BA">
      <w:pPr>
        <w:pStyle w:val="2"/>
      </w:pPr>
      <w:bookmarkStart w:id="4" w:name="_Toc149403717"/>
      <w:r>
        <w:t>Наименование разработки</w:t>
      </w:r>
      <w:bookmarkEnd w:id="4"/>
    </w:p>
    <w:p w14:paraId="20E31E21" w14:textId="2968F7FB" w:rsidR="005E25BA" w:rsidRDefault="005E25BA" w:rsidP="005E25BA">
      <w:r w:rsidRPr="005E25BA">
        <w:t>Наименование</w:t>
      </w:r>
      <w:r w:rsidR="00A70ACF">
        <w:t xml:space="preserve"> разработки: </w:t>
      </w:r>
      <w:r w:rsidRPr="005E25BA">
        <w:t>«</w:t>
      </w:r>
      <w:r w:rsidR="00510B46">
        <w:t>Информационная система</w:t>
      </w:r>
      <w:r w:rsidR="001646D3">
        <w:t xml:space="preserve"> для фирмы по продаже комплектующих для ПК</w:t>
      </w:r>
      <w:r w:rsidRPr="005E25BA">
        <w:t>»</w:t>
      </w:r>
      <w:r>
        <w:t>.</w:t>
      </w:r>
    </w:p>
    <w:p w14:paraId="2265400D" w14:textId="7FD82C6B" w:rsidR="005E25BA" w:rsidRDefault="005E25BA" w:rsidP="005E25BA">
      <w:pPr>
        <w:pStyle w:val="2"/>
      </w:pPr>
      <w:bookmarkStart w:id="5" w:name="_Toc149403718"/>
      <w:r>
        <w:t>Цель и задачи</w:t>
      </w:r>
      <w:bookmarkEnd w:id="5"/>
    </w:p>
    <w:p w14:paraId="3FE68613" w14:textId="3A82A136" w:rsidR="00C71194" w:rsidRDefault="00A70ACF" w:rsidP="00C71194">
      <w:r>
        <w:t>Целью проекта является</w:t>
      </w:r>
      <w:r w:rsidR="00C71194">
        <w:t xml:space="preserve"> в рамках поставленного срока </w:t>
      </w:r>
      <w:r w:rsidR="007451D2">
        <w:t>разработать</w:t>
      </w:r>
      <w:r w:rsidR="001646D3">
        <w:t xml:space="preserve"> ИС для фирмы по продаже комплектующих для ПК</w:t>
      </w:r>
      <w:r w:rsidR="00E92218">
        <w:t>.</w:t>
      </w:r>
    </w:p>
    <w:p w14:paraId="09B26BFC" w14:textId="51B0E4D6" w:rsidR="00C71194" w:rsidRDefault="00C71194" w:rsidP="00C71194">
      <w:r>
        <w:t>Задачи:</w:t>
      </w:r>
    </w:p>
    <w:p w14:paraId="153C4F24" w14:textId="4D0DDCBB" w:rsidR="002728FC" w:rsidRDefault="002728FC" w:rsidP="002728FC">
      <w:pPr>
        <w:pStyle w:val="a0"/>
      </w:pPr>
      <w:r>
        <w:rPr>
          <w:rStyle w:val="normaltextrun"/>
        </w:rPr>
        <w:t>проанализировать предметную область</w:t>
      </w:r>
      <w:r w:rsidR="00F127FD">
        <w:rPr>
          <w:rStyle w:val="normaltextrun"/>
        </w:rPr>
        <w:t xml:space="preserve"> и определить требования к приложению</w:t>
      </w:r>
      <w:r>
        <w:rPr>
          <w:rStyle w:val="normaltextrun"/>
        </w:rPr>
        <w:t>;</w:t>
      </w:r>
      <w:r>
        <w:rPr>
          <w:rStyle w:val="eop"/>
        </w:rPr>
        <w:t> </w:t>
      </w:r>
    </w:p>
    <w:p w14:paraId="45B4D8F7" w14:textId="77777777" w:rsidR="002728FC" w:rsidRDefault="002728FC" w:rsidP="002728FC">
      <w:pPr>
        <w:pStyle w:val="a0"/>
        <w:rPr>
          <w:rStyle w:val="eop"/>
        </w:rPr>
      </w:pPr>
      <w:r>
        <w:rPr>
          <w:rStyle w:val="normaltextrun"/>
        </w:rPr>
        <w:t>спроектировать программный продукт;</w:t>
      </w:r>
      <w:r>
        <w:rPr>
          <w:rStyle w:val="eop"/>
        </w:rPr>
        <w:t> </w:t>
      </w:r>
    </w:p>
    <w:p w14:paraId="789FA8AB" w14:textId="4B567EA9" w:rsidR="006A562D" w:rsidRDefault="00546780" w:rsidP="006A562D">
      <w:pPr>
        <w:pStyle w:val="a0"/>
      </w:pPr>
      <w:r>
        <w:t>разработать базу данных для хранения информации</w:t>
      </w:r>
      <w:r w:rsidR="00F127FD">
        <w:t xml:space="preserve"> о комплектующих</w:t>
      </w:r>
      <w:r w:rsidR="006A562D">
        <w:t xml:space="preserve"> и заказах</w:t>
      </w:r>
      <w:r w:rsidRPr="00546780">
        <w:t>;</w:t>
      </w:r>
    </w:p>
    <w:p w14:paraId="0EFB396E" w14:textId="4761A60D" w:rsidR="009C142F" w:rsidRDefault="009C142F" w:rsidP="006A562D">
      <w:pPr>
        <w:pStyle w:val="a0"/>
      </w:pPr>
      <w:r>
        <w:t>создать возможность пользователю формировать катал</w:t>
      </w:r>
      <w:r w:rsidR="00856D60">
        <w:t xml:space="preserve">ог, </w:t>
      </w:r>
      <w:r>
        <w:t>создав</w:t>
      </w:r>
      <w:r w:rsidR="00856D60">
        <w:t xml:space="preserve">ать, изменять и </w:t>
      </w:r>
      <w:r>
        <w:t>удалять позиции</w:t>
      </w:r>
      <w:r w:rsidR="00856D60">
        <w:t>.</w:t>
      </w:r>
    </w:p>
    <w:p w14:paraId="45F4611C" w14:textId="77777777" w:rsidR="002728FC" w:rsidRDefault="002728FC" w:rsidP="002728FC">
      <w:pPr>
        <w:pStyle w:val="a0"/>
      </w:pPr>
      <w:r>
        <w:rPr>
          <w:rStyle w:val="normaltextrun"/>
        </w:rPr>
        <w:t>реализовать программный продукт;</w:t>
      </w:r>
      <w:r>
        <w:rPr>
          <w:rStyle w:val="eop"/>
        </w:rPr>
        <w:t> </w:t>
      </w:r>
    </w:p>
    <w:p w14:paraId="747248B6" w14:textId="50E83DBE" w:rsidR="00546780" w:rsidRPr="002141C7" w:rsidRDefault="002728FC" w:rsidP="006A562D">
      <w:pPr>
        <w:pStyle w:val="a0"/>
      </w:pPr>
      <w:r>
        <w:rPr>
          <w:rStyle w:val="normaltextrun"/>
        </w:rPr>
        <w:t>разработать комплект эксплуатационных документов.</w:t>
      </w:r>
      <w:r>
        <w:rPr>
          <w:rStyle w:val="eop"/>
        </w:rPr>
        <w:t> </w:t>
      </w:r>
    </w:p>
    <w:p w14:paraId="1B309FD3" w14:textId="19905B93" w:rsidR="00C71194" w:rsidRDefault="00C71194" w:rsidP="00C71194">
      <w:pPr>
        <w:pStyle w:val="2"/>
      </w:pPr>
      <w:bookmarkStart w:id="6" w:name="_Toc149403719"/>
      <w:r w:rsidRPr="00C71194">
        <w:t xml:space="preserve">Сведения об </w:t>
      </w:r>
      <w:r w:rsidR="00682A26">
        <w:t>исполнителе</w:t>
      </w:r>
      <w:bookmarkEnd w:id="6"/>
    </w:p>
    <w:p w14:paraId="5C34F20A" w14:textId="5AB99150" w:rsidR="002141C7" w:rsidRDefault="002141C7" w:rsidP="00A921D5">
      <w:r>
        <w:t>И</w:t>
      </w:r>
      <w:r w:rsidR="00105CBE">
        <w:t xml:space="preserve">сполнителем является </w:t>
      </w:r>
      <w:r w:rsidR="00A921D5">
        <w:t>с</w:t>
      </w:r>
      <w:r w:rsidR="00710850" w:rsidRPr="00FD331F">
        <w:t>тудент</w:t>
      </w:r>
      <w:r w:rsidR="00823227">
        <w:t xml:space="preserve"> к</w:t>
      </w:r>
      <w:r w:rsidRPr="00FD331F">
        <w:t>олледжа ФГБОУ ВО «Вятский государственный университет» Митягин Д</w:t>
      </w:r>
      <w:r w:rsidR="00C91DBA">
        <w:t>аниил Сергеевич, ИСПк 4</w:t>
      </w:r>
      <w:r w:rsidR="001646D3">
        <w:t>02</w:t>
      </w:r>
      <w:r w:rsidR="00A24EDD">
        <w:t>-52-00.</w:t>
      </w:r>
    </w:p>
    <w:p w14:paraId="59ABC9F2" w14:textId="3070B5C0" w:rsidR="00682A26" w:rsidRDefault="00911964" w:rsidP="00682A26">
      <w:pPr>
        <w:pStyle w:val="2"/>
      </w:pPr>
      <w:bookmarkStart w:id="7" w:name="_Toc149403720"/>
      <w:r>
        <w:t>Сведения о</w:t>
      </w:r>
      <w:r w:rsidR="00682A26">
        <w:t xml:space="preserve"> заказчике</w:t>
      </w:r>
      <w:bookmarkEnd w:id="7"/>
    </w:p>
    <w:p w14:paraId="20B268BB" w14:textId="77777777" w:rsidR="00510B46" w:rsidRDefault="00510B46" w:rsidP="00510B46">
      <w:r>
        <w:t>Заказчиком является коллектив преподавателей колледжа ВятГУ в составе</w:t>
      </w:r>
      <w:r w:rsidRPr="00F568A0">
        <w:t>:</w:t>
      </w:r>
    </w:p>
    <w:p w14:paraId="34918940" w14:textId="156B31D8" w:rsidR="00260C3E" w:rsidRDefault="00260C3E" w:rsidP="00510B46">
      <w:pPr>
        <w:pStyle w:val="a0"/>
      </w:pPr>
      <w:r>
        <w:t>руководитель образовательной программы 09.02.07 Сергеева Елизавета Григорьевна</w:t>
      </w:r>
    </w:p>
    <w:p w14:paraId="7768A49F" w14:textId="442D531A" w:rsidR="00510B46" w:rsidRDefault="00DC004F" w:rsidP="00510B46">
      <w:pPr>
        <w:pStyle w:val="a0"/>
      </w:pPr>
      <w:r>
        <w:t xml:space="preserve">руководитель </w:t>
      </w:r>
      <w:r w:rsidR="00C91DBA">
        <w:t>УП.03 Долженкова Мария Львовна</w:t>
      </w:r>
    </w:p>
    <w:p w14:paraId="77573D90" w14:textId="5FF69150" w:rsidR="00C71194" w:rsidRDefault="00C71194" w:rsidP="00C71194">
      <w:pPr>
        <w:pStyle w:val="2"/>
      </w:pPr>
      <w:bookmarkStart w:id="8" w:name="_Toc149403721"/>
      <w:r>
        <w:t>Сроки разработки</w:t>
      </w:r>
      <w:bookmarkEnd w:id="8"/>
    </w:p>
    <w:p w14:paraId="4195137D" w14:textId="66056863" w:rsidR="00756E2C" w:rsidRDefault="001646D3" w:rsidP="00756E2C">
      <w:r>
        <w:t>Начало разработки – 01.09</w:t>
      </w:r>
      <w:r w:rsidR="00C91DBA">
        <w:t>.2024</w:t>
      </w:r>
      <w:r w:rsidR="00756E2C">
        <w:t>.</w:t>
      </w:r>
    </w:p>
    <w:p w14:paraId="0F198B50" w14:textId="087991B9" w:rsidR="00756E2C" w:rsidRPr="001646D3" w:rsidRDefault="003F727E" w:rsidP="00756E2C">
      <w:r>
        <w:t>Окончание</w:t>
      </w:r>
      <w:r w:rsidR="00756E2C" w:rsidRPr="00756E2C">
        <w:t xml:space="preserve"> разработки – </w:t>
      </w:r>
      <w:r w:rsidR="00944FFF">
        <w:t>24</w:t>
      </w:r>
      <w:r w:rsidR="001646D3">
        <w:t>.12</w:t>
      </w:r>
      <w:r w:rsidR="00C91DBA">
        <w:t>.2024</w:t>
      </w:r>
      <w:r w:rsidR="00756E2C" w:rsidRPr="001646D3">
        <w:t>.</w:t>
      </w:r>
    </w:p>
    <w:p w14:paraId="3753D0DB" w14:textId="26FFBA6E" w:rsidR="00CD6BC3" w:rsidRDefault="00CD6BC3" w:rsidP="00CD6BC3">
      <w:pPr>
        <w:pStyle w:val="2"/>
      </w:pPr>
      <w:bookmarkStart w:id="9" w:name="_Toc149403722"/>
      <w:r>
        <w:lastRenderedPageBreak/>
        <w:t>Назначение разработки</w:t>
      </w:r>
      <w:bookmarkEnd w:id="9"/>
    </w:p>
    <w:p w14:paraId="756BF168" w14:textId="7A0EEBA7" w:rsidR="00CD6BC3" w:rsidRPr="001A4D81" w:rsidRDefault="00AA550B" w:rsidP="00682A26">
      <w:r w:rsidRPr="00AA550B">
        <w:t>Программа предна</w:t>
      </w:r>
      <w:r w:rsidR="00FD331F">
        <w:t xml:space="preserve">значена для </w:t>
      </w:r>
      <w:r w:rsidR="008D45C0">
        <w:t>управления складом, отслеживания доступности товаров,</w:t>
      </w:r>
      <w:r w:rsidR="00436EA3">
        <w:t xml:space="preserve"> учет запасов, а также</w:t>
      </w:r>
      <w:r w:rsidR="00EA4BF0">
        <w:t xml:space="preserve"> оформление заказов. </w:t>
      </w:r>
      <w:r w:rsidR="00C50394" w:rsidRPr="00B127C5">
        <w:t>Программа предоставляет графический интерфейс д</w:t>
      </w:r>
      <w:r w:rsidR="00C50394">
        <w:t>ля удобного управления</w:t>
      </w:r>
      <w:r w:rsidR="00C50394" w:rsidRPr="00B127C5">
        <w:t xml:space="preserve">. </w:t>
      </w:r>
      <w:r w:rsidR="008079AB">
        <w:t>Программа может быть использована сотрудниками фирмы по продаже комплектующих для ПК</w:t>
      </w:r>
      <w:r w:rsidR="00C50394">
        <w:t xml:space="preserve">. </w:t>
      </w:r>
    </w:p>
    <w:p w14:paraId="76A6B288" w14:textId="778EFFA0" w:rsidR="005E25BA" w:rsidRDefault="00324534" w:rsidP="005E25BA">
      <w:pPr>
        <w:pStyle w:val="1"/>
      </w:pPr>
      <w:bookmarkStart w:id="10" w:name="_Toc149403723"/>
      <w:r>
        <w:lastRenderedPageBreak/>
        <w:t>Описани</w:t>
      </w:r>
      <w:r w:rsidR="00911964">
        <w:t>е</w:t>
      </w:r>
      <w:r>
        <w:t xml:space="preserve"> предметной области</w:t>
      </w:r>
      <w:bookmarkEnd w:id="10"/>
    </w:p>
    <w:p w14:paraId="1DB32984" w14:textId="0576968F" w:rsidR="00084D9D" w:rsidRPr="002B289C" w:rsidRDefault="002B289C" w:rsidP="008834CE">
      <w:r w:rsidRPr="002B289C">
        <w:t>Предметной областью является продажа комплектующих для персональных компьютеров (ПК). Эта область включает в себя учет и продажу комплектующих, таких как процессоры, видеокарты, материнские платы и другие компоненты, используемые для сборки ПК.</w:t>
      </w:r>
    </w:p>
    <w:p w14:paraId="373B7BC3" w14:textId="592CCEC7" w:rsidR="00084D9D" w:rsidRDefault="00084D9D" w:rsidP="008834CE">
      <w:r>
        <w:t xml:space="preserve">На сегодняшний день существуют </w:t>
      </w:r>
      <w:r w:rsidR="00AA5FB7">
        <w:t>аналоги</w:t>
      </w:r>
      <w:r w:rsidR="00A67A2C">
        <w:t xml:space="preserve"> ИС для фирмы по продаже комплектующих для ПК</w:t>
      </w:r>
      <w:r w:rsidR="00AA5FB7">
        <w:t>,</w:t>
      </w:r>
      <w:r w:rsidR="00A67A2C">
        <w:t xml:space="preserve"> представленные ниже</w:t>
      </w:r>
      <w:r>
        <w:t>.</w:t>
      </w:r>
    </w:p>
    <w:p w14:paraId="7DD01FC7" w14:textId="663F2E35" w:rsidR="00510B46" w:rsidRDefault="00510B46" w:rsidP="00510B46">
      <w:pPr>
        <w:pStyle w:val="2"/>
      </w:pPr>
      <w:bookmarkStart w:id="11" w:name="_Toc149403724"/>
      <w:r>
        <w:t>Аналог 1</w:t>
      </w:r>
      <w:bookmarkEnd w:id="11"/>
    </w:p>
    <w:p w14:paraId="2359B44E" w14:textId="7366116C" w:rsidR="00A67A2C" w:rsidRDefault="00A67A2C" w:rsidP="008834CE">
      <w:r>
        <w:t xml:space="preserve">«Регард» – </w:t>
      </w:r>
      <w:r w:rsidRPr="00A67A2C">
        <w:t xml:space="preserve">интернет магазин компьютеров и </w:t>
      </w:r>
      <w:r w:rsidRPr="00A67A2C">
        <w:rPr>
          <w:rStyle w:val="afc"/>
          <w:i w:val="0"/>
        </w:rPr>
        <w:t>комплектующих</w:t>
      </w:r>
      <w:r w:rsidRPr="00A67A2C">
        <w:t>, техники для офиса и электроники</w:t>
      </w:r>
      <w:r>
        <w:t xml:space="preserve"> (см. рис. 1)</w:t>
      </w:r>
      <w:r w:rsidRPr="00A67A2C">
        <w:t>.</w:t>
      </w:r>
    </w:p>
    <w:p w14:paraId="1B70DBEE" w14:textId="77777777" w:rsidR="000549BD" w:rsidRDefault="00A67A2C" w:rsidP="000549BD">
      <w:r>
        <w:t>Ссылка для доступа к аналогу</w:t>
      </w:r>
      <w:r w:rsidRPr="00A67A2C">
        <w:t>:</w:t>
      </w:r>
      <w:r>
        <w:t xml:space="preserve"> </w:t>
      </w:r>
      <w:hyperlink r:id="rId11" w:history="1">
        <w:r w:rsidRPr="00A67A2C">
          <w:rPr>
            <w:rStyle w:val="a6"/>
          </w:rPr>
          <w:t>https://www.regard.ru</w:t>
        </w:r>
      </w:hyperlink>
    </w:p>
    <w:p w14:paraId="27057C4A" w14:textId="53B1F10F" w:rsidR="00A67A2C" w:rsidRDefault="00A67A2C" w:rsidP="000549BD">
      <w:pPr>
        <w:jc w:val="center"/>
      </w:pPr>
      <w:r w:rsidRPr="00A67A2C">
        <w:rPr>
          <w:noProof/>
        </w:rPr>
        <w:drawing>
          <wp:inline distT="0" distB="0" distL="0" distR="0" wp14:anchorId="5710C232" wp14:editId="7071103C">
            <wp:extent cx="4946650" cy="2287917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616" cy="229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C41C" w14:textId="7727343D" w:rsidR="00A67A2C" w:rsidRPr="00510B46" w:rsidRDefault="00A67A2C" w:rsidP="00A67A2C">
      <w:pPr>
        <w:jc w:val="center"/>
      </w:pPr>
      <w:r>
        <w:t>Рисунок</w:t>
      </w:r>
      <w:r w:rsidRPr="00510B46">
        <w:t xml:space="preserve"> 1 </w:t>
      </w:r>
      <w:r w:rsidR="000549BD" w:rsidRPr="00510B46">
        <w:t xml:space="preserve">– </w:t>
      </w:r>
      <w:r>
        <w:t>Интерфейс</w:t>
      </w:r>
      <w:r w:rsidRPr="00510B46">
        <w:t xml:space="preserve"> «</w:t>
      </w:r>
      <w:r>
        <w:t>Регард</w:t>
      </w:r>
      <w:r w:rsidRPr="00510B46">
        <w:t>»</w:t>
      </w:r>
    </w:p>
    <w:p w14:paraId="285F9EC6" w14:textId="775AE3E6" w:rsidR="00AB4F32" w:rsidRDefault="00C656E3" w:rsidP="00AB4F32">
      <w:r>
        <w:t>Достои</w:t>
      </w:r>
      <w:r w:rsidR="0032695E">
        <w:t>нством</w:t>
      </w:r>
      <w:r w:rsidR="00E563EE">
        <w:t xml:space="preserve"> «Регард»</w:t>
      </w:r>
      <w:r w:rsidR="0032695E">
        <w:t xml:space="preserve"> является</w:t>
      </w:r>
      <w:r w:rsidR="00E563EE">
        <w:t xml:space="preserve"> поиск по категориям, что упрощает поиск нужных товаров в определенной категории. </w:t>
      </w:r>
    </w:p>
    <w:p w14:paraId="1D76F6CC" w14:textId="63530E49" w:rsidR="00AB4F32" w:rsidRDefault="00AB4F32" w:rsidP="00392FDB">
      <w:pPr>
        <w:spacing w:before="0"/>
      </w:pPr>
      <w:r>
        <w:t xml:space="preserve">Недостатком является </w:t>
      </w:r>
      <w:r w:rsidR="00392FDB">
        <w:t>отсутствие приложения для ПК, доступ к сервису осуществляется через веб-браузер, что не всегда может быть удобным.</w:t>
      </w:r>
    </w:p>
    <w:p w14:paraId="03715BCF" w14:textId="42D26F23" w:rsidR="00510B46" w:rsidRPr="00C656E3" w:rsidRDefault="00510B46" w:rsidP="00510B46">
      <w:pPr>
        <w:pStyle w:val="2"/>
      </w:pPr>
      <w:bookmarkStart w:id="12" w:name="_Toc149403725"/>
      <w:r>
        <w:t>Аналог 2</w:t>
      </w:r>
      <w:bookmarkEnd w:id="12"/>
    </w:p>
    <w:p w14:paraId="5003255E" w14:textId="048E423A" w:rsidR="000549BD" w:rsidRDefault="000549BD" w:rsidP="008834CE">
      <w:r w:rsidRPr="00DA7AF9">
        <w:t>«</w:t>
      </w:r>
      <w:r>
        <w:rPr>
          <w:lang w:val="en-US"/>
        </w:rPr>
        <w:t>Computer</w:t>
      </w:r>
      <w:r w:rsidRPr="00DA7AF9">
        <w:t xml:space="preserve"> </w:t>
      </w:r>
      <w:r>
        <w:rPr>
          <w:lang w:val="en-US"/>
        </w:rPr>
        <w:t>universe</w:t>
      </w:r>
      <w:r w:rsidRPr="00DA7AF9">
        <w:t xml:space="preserve">» – </w:t>
      </w:r>
      <w:r w:rsidR="00DA7AF9">
        <w:t>это онлайн-розничный магазин, который специализируется на продаже компьютеров, комплектующих, электроники, программного обеспечения и других товаров, связанных с информационными технологиями и электроникой</w:t>
      </w:r>
      <w:r w:rsidR="00E563EE">
        <w:t xml:space="preserve"> (см. рис. 2)</w:t>
      </w:r>
      <w:r w:rsidR="00DA7AF9">
        <w:t>.</w:t>
      </w:r>
    </w:p>
    <w:p w14:paraId="1C259C8E" w14:textId="2B61790B" w:rsidR="00C656E3" w:rsidRPr="00C656E3" w:rsidRDefault="00C656E3" w:rsidP="000549BD">
      <w:r>
        <w:t>Ссылка для доступа к аналогу</w:t>
      </w:r>
      <w:r w:rsidRPr="00C656E3">
        <w:t xml:space="preserve">: </w:t>
      </w:r>
      <w:hyperlink r:id="rId13" w:history="1">
        <w:r w:rsidRPr="00C656E3">
          <w:rPr>
            <w:rStyle w:val="a6"/>
          </w:rPr>
          <w:t>https://www.computeruniverse.net</w:t>
        </w:r>
      </w:hyperlink>
    </w:p>
    <w:p w14:paraId="6D6C2774" w14:textId="23BD6423" w:rsidR="00AA5FB7" w:rsidRDefault="000549BD" w:rsidP="000549BD">
      <w:pPr>
        <w:jc w:val="center"/>
      </w:pPr>
      <w:r w:rsidRPr="000549BD">
        <w:rPr>
          <w:noProof/>
        </w:rPr>
        <w:lastRenderedPageBreak/>
        <w:drawing>
          <wp:inline distT="0" distB="0" distL="0" distR="0" wp14:anchorId="63395B70" wp14:editId="4D7E963A">
            <wp:extent cx="5056333" cy="2466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3820" cy="24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9DBE" w14:textId="7AA0D03F" w:rsidR="000549BD" w:rsidRDefault="000549BD" w:rsidP="000549BD">
      <w:pPr>
        <w:jc w:val="center"/>
      </w:pPr>
      <w:r>
        <w:t>Рисунок 2 – Интерфейс «</w:t>
      </w:r>
      <w:r>
        <w:rPr>
          <w:lang w:val="en-US"/>
        </w:rPr>
        <w:t>Computer</w:t>
      </w:r>
      <w:r w:rsidRPr="00510B46">
        <w:t xml:space="preserve"> </w:t>
      </w:r>
      <w:r>
        <w:rPr>
          <w:lang w:val="en-US"/>
        </w:rPr>
        <w:t>universe</w:t>
      </w:r>
      <w:r>
        <w:t>»</w:t>
      </w:r>
    </w:p>
    <w:p w14:paraId="608F7120" w14:textId="24221940" w:rsidR="00E563EE" w:rsidRDefault="00E563EE" w:rsidP="008834CE">
      <w:r>
        <w:t>Д</w:t>
      </w:r>
      <w:r w:rsidR="008834CE">
        <w:t>остоинством</w:t>
      </w:r>
      <w:r>
        <w:t xml:space="preserve"> «</w:t>
      </w:r>
      <w:r>
        <w:rPr>
          <w:lang w:val="en-US"/>
        </w:rPr>
        <w:t>Computer</w:t>
      </w:r>
      <w:r w:rsidRPr="008834CE">
        <w:t xml:space="preserve"> </w:t>
      </w:r>
      <w:r>
        <w:rPr>
          <w:lang w:val="en-US"/>
        </w:rPr>
        <w:t>universe</w:t>
      </w:r>
      <w:r>
        <w:t>»</w:t>
      </w:r>
      <w:r w:rsidRPr="008834CE">
        <w:t xml:space="preserve"> </w:t>
      </w:r>
      <w:r w:rsidR="008834CE">
        <w:t>является удобство и легкость в навигации по сайту, легкость поиска информации.</w:t>
      </w:r>
    </w:p>
    <w:p w14:paraId="53B19627" w14:textId="16E28E65" w:rsidR="00AB4F32" w:rsidRDefault="00A57C1B" w:rsidP="00392FDB">
      <w:pPr>
        <w:spacing w:before="0"/>
      </w:pPr>
      <w:r>
        <w:t>Недостатками являются отсутствие приложения для ПК, что приводит к необходимости использовать сервис через веб-браузер, что может быть не всегда удобно, и отсутствие контактной информации.</w:t>
      </w:r>
    </w:p>
    <w:p w14:paraId="290B8297" w14:textId="6884D80F" w:rsidR="00510B46" w:rsidRPr="008834CE" w:rsidRDefault="00510B46" w:rsidP="00510B46">
      <w:pPr>
        <w:pStyle w:val="2"/>
      </w:pPr>
      <w:bookmarkStart w:id="13" w:name="_Toc149403726"/>
      <w:r>
        <w:t>Аналог 3</w:t>
      </w:r>
      <w:bookmarkEnd w:id="13"/>
    </w:p>
    <w:p w14:paraId="5ACC2D1D" w14:textId="48EE74CF" w:rsidR="00361342" w:rsidRDefault="00361342" w:rsidP="008834CE">
      <w:pPr>
        <w:rPr>
          <w:rStyle w:val="afc"/>
          <w:i w:val="0"/>
        </w:rPr>
      </w:pPr>
      <w:r>
        <w:t xml:space="preserve">«Кеш» – </w:t>
      </w:r>
      <w:r w:rsidRPr="00A67A2C">
        <w:t>и</w:t>
      </w:r>
      <w:r>
        <w:t>нтернет магазин компьютеров,</w:t>
      </w:r>
      <w:r w:rsidRPr="00A67A2C">
        <w:t xml:space="preserve"> </w:t>
      </w:r>
      <w:r w:rsidRPr="00A67A2C">
        <w:rPr>
          <w:rStyle w:val="afc"/>
          <w:i w:val="0"/>
        </w:rPr>
        <w:t>комплектующих</w:t>
      </w:r>
      <w:r>
        <w:rPr>
          <w:rStyle w:val="afc"/>
          <w:i w:val="0"/>
        </w:rPr>
        <w:t xml:space="preserve"> и оргтехники.</w:t>
      </w:r>
    </w:p>
    <w:p w14:paraId="01FD64FE" w14:textId="7FA4B78D" w:rsidR="0032695E" w:rsidRPr="0032695E" w:rsidRDefault="0032695E" w:rsidP="00E563EE">
      <w:r>
        <w:rPr>
          <w:rStyle w:val="afc"/>
          <w:i w:val="0"/>
        </w:rPr>
        <w:t>Ссылка для доступа к аналогу</w:t>
      </w:r>
      <w:r w:rsidRPr="0032695E">
        <w:rPr>
          <w:rStyle w:val="afc"/>
          <w:i w:val="0"/>
        </w:rPr>
        <w:t>:</w:t>
      </w:r>
      <w:r>
        <w:rPr>
          <w:rStyle w:val="afc"/>
          <w:i w:val="0"/>
        </w:rPr>
        <w:t xml:space="preserve"> </w:t>
      </w:r>
      <w:hyperlink r:id="rId15" w:history="1">
        <w:r w:rsidRPr="0032695E">
          <w:rPr>
            <w:rStyle w:val="a6"/>
          </w:rPr>
          <w:t>https://cache-kirov.ru</w:t>
        </w:r>
      </w:hyperlink>
    </w:p>
    <w:p w14:paraId="3612C4A4" w14:textId="702339BE" w:rsidR="00E563EE" w:rsidRDefault="00E563EE" w:rsidP="00361342">
      <w:pPr>
        <w:jc w:val="center"/>
        <w:rPr>
          <w:lang w:val="en-US"/>
        </w:rPr>
      </w:pPr>
      <w:r w:rsidRPr="00E563EE">
        <w:rPr>
          <w:noProof/>
        </w:rPr>
        <w:drawing>
          <wp:inline distT="0" distB="0" distL="0" distR="0" wp14:anchorId="126B19D9" wp14:editId="2FB2008F">
            <wp:extent cx="4854235" cy="23526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0183" cy="236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B1FA" w14:textId="7AC59B7C" w:rsidR="00361342" w:rsidRDefault="00361342" w:rsidP="00361342">
      <w:pPr>
        <w:jc w:val="center"/>
      </w:pPr>
      <w:r>
        <w:t>Рисунок 3 – Интерфейс «Кеш»</w:t>
      </w:r>
    </w:p>
    <w:p w14:paraId="7F03F253" w14:textId="561757BC" w:rsidR="00361342" w:rsidRDefault="00361342" w:rsidP="00361342">
      <w:r>
        <w:t>Д</w:t>
      </w:r>
      <w:r w:rsidR="0032695E">
        <w:t>остоинством</w:t>
      </w:r>
      <w:r>
        <w:t xml:space="preserve"> «Кеш»</w:t>
      </w:r>
      <w:r w:rsidR="0032695E">
        <w:t xml:space="preserve"> является наличие всей контактной информации </w:t>
      </w:r>
      <w:r w:rsidR="008834CE">
        <w:t>на главной странице сайта.</w:t>
      </w:r>
    </w:p>
    <w:p w14:paraId="7D1A453D" w14:textId="180F2AAC" w:rsidR="00AB4F32" w:rsidRDefault="00EC4F5D" w:rsidP="00B135A8">
      <w:pPr>
        <w:spacing w:before="0"/>
      </w:pPr>
      <w:r>
        <w:t>Недостатками</w:t>
      </w:r>
      <w:r w:rsidR="00B135A8">
        <w:t xml:space="preserve"> является неудобная навигация и отсутствие приложения для ПК, доступ к сервису осуществляется через веб-браузер, что не всегда может быть удобным</w:t>
      </w:r>
    </w:p>
    <w:p w14:paraId="2A7196C2" w14:textId="77777777" w:rsidR="00B135A8" w:rsidRDefault="00B135A8" w:rsidP="004C6B44"/>
    <w:p w14:paraId="4D3BECAB" w14:textId="01A44268" w:rsidR="00084D9D" w:rsidRPr="008834CE" w:rsidRDefault="00084D9D" w:rsidP="004C6B44">
      <w:r>
        <w:lastRenderedPageBreak/>
        <w:t xml:space="preserve">В результате анализа рассмотренных аналогов можно </w:t>
      </w:r>
      <w:r w:rsidR="008834CE">
        <w:t xml:space="preserve">выявить, что </w:t>
      </w:r>
      <w:r w:rsidR="008834CE" w:rsidRPr="008834CE">
        <w:t>“</w:t>
      </w:r>
      <w:r w:rsidR="008834CE">
        <w:t>Информационная система для фирмы по продаже комплектующих для ПК</w:t>
      </w:r>
      <w:r w:rsidR="008834CE" w:rsidRPr="008834CE">
        <w:t>”</w:t>
      </w:r>
      <w:r w:rsidR="009A34D2">
        <w:t xml:space="preserve"> </w:t>
      </w:r>
      <w:r w:rsidR="009A34D2">
        <w:rPr>
          <w:color w:val="000000"/>
        </w:rPr>
        <w:t>должна обеспечивать эффективное управление всеми аспектами фирмы</w:t>
      </w:r>
      <w:r w:rsidR="006A150C">
        <w:rPr>
          <w:color w:val="000000"/>
        </w:rPr>
        <w:t>, учет товаров на складе и формирование заказов</w:t>
      </w:r>
      <w:r w:rsidR="009A34D2">
        <w:rPr>
          <w:color w:val="000000"/>
        </w:rPr>
        <w:t xml:space="preserve">. Она также должна включать в себя учет финансовых данных. </w:t>
      </w:r>
      <w:r w:rsidR="004C6B44">
        <w:rPr>
          <w:color w:val="000000"/>
        </w:rPr>
        <w:t>Приложение должно быть сделано для ПК, а его интерфейс должен быть интуитивно понятным.</w:t>
      </w:r>
    </w:p>
    <w:p w14:paraId="46FAE185" w14:textId="77777777" w:rsidR="00803751" w:rsidRPr="00A43E86" w:rsidRDefault="00803751" w:rsidP="007D4E55"/>
    <w:p w14:paraId="525EEAC2" w14:textId="0AAFC5EA" w:rsidR="005E25BA" w:rsidRDefault="00870DF5" w:rsidP="005E25BA">
      <w:pPr>
        <w:pStyle w:val="1"/>
      </w:pPr>
      <w:bookmarkStart w:id="14" w:name="_Toc149403727"/>
      <w:r>
        <w:lastRenderedPageBreak/>
        <w:t xml:space="preserve">Требования к результатам </w:t>
      </w:r>
      <w:r w:rsidR="00C86AC7">
        <w:t>разработки</w:t>
      </w:r>
      <w:bookmarkEnd w:id="14"/>
    </w:p>
    <w:p w14:paraId="559BE663" w14:textId="77777777" w:rsidR="00FE3BEB" w:rsidRDefault="00FE3BEB" w:rsidP="00FE3BEB">
      <w:pPr>
        <w:pStyle w:val="2"/>
      </w:pPr>
      <w:bookmarkStart w:id="15" w:name="_Toc149403730"/>
      <w:bookmarkStart w:id="16" w:name="_Toc149403729"/>
      <w:r>
        <w:t>Требования к функциональным характеристикам</w:t>
      </w:r>
      <w:bookmarkEnd w:id="15"/>
    </w:p>
    <w:p w14:paraId="58E23A0E" w14:textId="77777777" w:rsidR="00FE3BEB" w:rsidRPr="00FE3BEB" w:rsidRDefault="00FE3BEB" w:rsidP="00FE3BEB">
      <w:r w:rsidRPr="00FE3BEB">
        <w:t>Требования к функциональным характеристикам для информационной системы продажи комплектующих для ПК:</w:t>
      </w:r>
    </w:p>
    <w:p w14:paraId="79DA1FF9" w14:textId="77777777" w:rsidR="00FE3BEB" w:rsidRPr="00FE3BEB" w:rsidRDefault="00FE3BEB" w:rsidP="00FE3BEB">
      <w:r w:rsidRPr="00FE3BEB">
        <w:t>Управление товарами:</w:t>
      </w:r>
    </w:p>
    <w:p w14:paraId="40097B15" w14:textId="77777777" w:rsidR="00FE3BEB" w:rsidRPr="00FE3BEB" w:rsidRDefault="00FE3BEB" w:rsidP="00FE3BEB">
      <w:pPr>
        <w:pStyle w:val="a0"/>
      </w:pPr>
      <w:r w:rsidRPr="00FE3BEB">
        <w:t>Добавление товаров с указанием названия, категории, поставщика, количества и цены.</w:t>
      </w:r>
    </w:p>
    <w:p w14:paraId="46C3B68F" w14:textId="77777777" w:rsidR="00FE3BEB" w:rsidRPr="00FE3BEB" w:rsidRDefault="00FE3BEB" w:rsidP="00FE3BEB">
      <w:pPr>
        <w:pStyle w:val="a0"/>
      </w:pPr>
      <w:r w:rsidRPr="00FE3BEB">
        <w:t>Изменение данных о товарах (номер товара, название, категория, поставщик, количество, цена).</w:t>
      </w:r>
    </w:p>
    <w:p w14:paraId="5D3F754C" w14:textId="77777777" w:rsidR="00FE3BEB" w:rsidRPr="00FE3BEB" w:rsidRDefault="00FE3BEB" w:rsidP="00FE3BEB">
      <w:pPr>
        <w:pStyle w:val="a0"/>
      </w:pPr>
      <w:r w:rsidRPr="00FE3BEB">
        <w:t>Удаление товара из базы данных.</w:t>
      </w:r>
    </w:p>
    <w:p w14:paraId="6683CD48" w14:textId="77777777" w:rsidR="00FE3BEB" w:rsidRPr="00FE3BEB" w:rsidRDefault="00FE3BEB" w:rsidP="00FE3BEB">
      <w:r w:rsidRPr="00FE3BEB">
        <w:t>Управление категориями:</w:t>
      </w:r>
    </w:p>
    <w:p w14:paraId="696739D7" w14:textId="77777777" w:rsidR="00FE3BEB" w:rsidRPr="00FE3BEB" w:rsidRDefault="00FE3BEB" w:rsidP="00FE3BEB">
      <w:pPr>
        <w:pStyle w:val="a0"/>
      </w:pPr>
      <w:r w:rsidRPr="00FE3BEB">
        <w:t>Создание и редактирование категорий товаров.</w:t>
      </w:r>
    </w:p>
    <w:p w14:paraId="3822E285" w14:textId="77777777" w:rsidR="00FE3BEB" w:rsidRPr="00FE3BEB" w:rsidRDefault="00FE3BEB" w:rsidP="00FE3BEB">
      <w:pPr>
        <w:pStyle w:val="a0"/>
      </w:pPr>
      <w:r w:rsidRPr="00FE3BEB">
        <w:t>Удаление категории из базы данных.</w:t>
      </w:r>
    </w:p>
    <w:p w14:paraId="2D58D3FF" w14:textId="77777777" w:rsidR="00FE3BEB" w:rsidRPr="00FE3BEB" w:rsidRDefault="00FE3BEB" w:rsidP="00FE3BEB">
      <w:r w:rsidRPr="00FE3BEB">
        <w:t>Оформление заказов:</w:t>
      </w:r>
    </w:p>
    <w:p w14:paraId="43C9A2A5" w14:textId="77777777" w:rsidR="00FE3BEB" w:rsidRPr="00FE3BEB" w:rsidRDefault="00FE3BEB" w:rsidP="00FE3BEB">
      <w:pPr>
        <w:pStyle w:val="a0"/>
      </w:pPr>
      <w:r w:rsidRPr="00FE3BEB">
        <w:t>Создание нового заказа с указанием списка товаров, количества, клиента и его контактных данных.</w:t>
      </w:r>
    </w:p>
    <w:p w14:paraId="297178F2" w14:textId="77777777" w:rsidR="00FE3BEB" w:rsidRPr="00FE3BEB" w:rsidRDefault="00FE3BEB" w:rsidP="00FE3BEB">
      <w:pPr>
        <w:pStyle w:val="a0"/>
      </w:pPr>
      <w:r w:rsidRPr="00FE3BEB">
        <w:t>Изменение данных о заказе (номер заказа, список товаров, количество, клиент, контактные данные).</w:t>
      </w:r>
    </w:p>
    <w:p w14:paraId="0139B010" w14:textId="77777777" w:rsidR="00FE3BEB" w:rsidRPr="00FE3BEB" w:rsidRDefault="00FE3BEB" w:rsidP="00FE3BEB">
      <w:pPr>
        <w:pStyle w:val="a0"/>
      </w:pPr>
      <w:r w:rsidRPr="00FE3BEB">
        <w:t>Удаление заказа.</w:t>
      </w:r>
    </w:p>
    <w:p w14:paraId="1D24089E" w14:textId="77777777" w:rsidR="00FE3BEB" w:rsidRPr="00FE3BEB" w:rsidRDefault="00FE3BEB" w:rsidP="00FE3BEB">
      <w:r w:rsidRPr="00FE3BEB">
        <w:t>Отчеты:</w:t>
      </w:r>
    </w:p>
    <w:p w14:paraId="0A6B4EB9" w14:textId="77777777" w:rsidR="00FE3BEB" w:rsidRPr="00FE3BEB" w:rsidRDefault="00FE3BEB" w:rsidP="00FE3BEB">
      <w:pPr>
        <w:pStyle w:val="a0"/>
      </w:pPr>
      <w:r w:rsidRPr="00FE3BEB">
        <w:t>Генерация отчетов по продажам, включая информацию о количестве проданных товаров, суммах и периодах продаж.</w:t>
      </w:r>
    </w:p>
    <w:p w14:paraId="51B7CC76" w14:textId="77777777" w:rsidR="00FE3BEB" w:rsidRPr="00FE3BEB" w:rsidRDefault="00FE3BEB" w:rsidP="00FE3BEB">
      <w:pPr>
        <w:pStyle w:val="a0"/>
      </w:pPr>
      <w:r w:rsidRPr="00FE3BEB">
        <w:t>Анализ наиболее продаваемых товаров.</w:t>
      </w:r>
    </w:p>
    <w:p w14:paraId="132BA45F" w14:textId="77777777" w:rsidR="00FE3BEB" w:rsidRPr="00FE3BEB" w:rsidRDefault="00FE3BEB" w:rsidP="00FE3BEB">
      <w:r w:rsidRPr="00FE3BEB">
        <w:t>Мониторинг остатков:</w:t>
      </w:r>
    </w:p>
    <w:p w14:paraId="0C4D960C" w14:textId="77777777" w:rsidR="00FE3BEB" w:rsidRDefault="00FE3BEB" w:rsidP="00FE3BEB">
      <w:pPr>
        <w:pStyle w:val="a0"/>
      </w:pPr>
      <w:r w:rsidRPr="00FE3BEB">
        <w:t>Автоматическое обновление информации о количестве товаров на складе на основе данных о заказах.</w:t>
      </w:r>
    </w:p>
    <w:p w14:paraId="46278BDB" w14:textId="350B9EC1" w:rsidR="00BF78E0" w:rsidRDefault="00BF78E0" w:rsidP="00070257">
      <w:pPr>
        <w:pStyle w:val="2"/>
      </w:pPr>
      <w:r>
        <w:t>Требования к пользовательскому интерфейсу</w:t>
      </w:r>
      <w:bookmarkEnd w:id="16"/>
    </w:p>
    <w:p w14:paraId="6AC97C1F" w14:textId="4BA53BFA" w:rsidR="005B74B9" w:rsidRDefault="00DD3623" w:rsidP="00DD3623">
      <w:r>
        <w:t xml:space="preserve">Интуитивная навигация: Интерфейс должен быть легким для понимания и навигации. Пользователи должны легко находить необходимые функции и разделы. </w:t>
      </w:r>
      <w:r>
        <w:br/>
      </w:r>
      <w:r>
        <w:lastRenderedPageBreak/>
        <w:t>Простые формы и ввод данных: Формы для ввода информации должны быть легкими для заполнения</w:t>
      </w:r>
      <w:r w:rsidR="00AB7ACF">
        <w:t>.</w:t>
      </w:r>
    </w:p>
    <w:p w14:paraId="485CE56C" w14:textId="74CDC593" w:rsidR="001F3235" w:rsidRPr="00ED30E1" w:rsidRDefault="001F3235" w:rsidP="001F3235">
      <w:r>
        <w:t>На прототипе оконной формы с информацией о то</w:t>
      </w:r>
      <w:r w:rsidR="004A6586">
        <w:t>варах (см. рис. 4</w:t>
      </w:r>
      <w:r w:rsidR="00481717">
        <w:t>) расположены 3</w:t>
      </w:r>
      <w:r>
        <w:t xml:space="preserve"> кнопки </w:t>
      </w:r>
      <w:r w:rsidRPr="001F3235">
        <w:t>“</w:t>
      </w:r>
      <w:r w:rsidR="00481717">
        <w:t>Добавить товар</w:t>
      </w:r>
      <w:r w:rsidRPr="001F3235">
        <w:t>”</w:t>
      </w:r>
      <w:r>
        <w:t xml:space="preserve">, </w:t>
      </w:r>
      <w:r w:rsidRPr="001F3235">
        <w:t>“</w:t>
      </w:r>
      <w:r w:rsidR="00481717">
        <w:t>Удалить товар</w:t>
      </w:r>
      <w:r w:rsidRPr="001F3235">
        <w:t>”</w:t>
      </w:r>
      <w:r w:rsidR="00481717">
        <w:t>,</w:t>
      </w:r>
      <w:r>
        <w:t xml:space="preserve"> </w:t>
      </w:r>
      <w:r w:rsidRPr="001F3235">
        <w:t>“</w:t>
      </w:r>
      <w:r w:rsidR="00481717">
        <w:t>Изменить товар</w:t>
      </w:r>
      <w:r w:rsidRPr="001F3235">
        <w:t>”</w:t>
      </w:r>
      <w:r w:rsidR="00481717">
        <w:t xml:space="preserve"> и </w:t>
      </w:r>
      <w:r w:rsidR="00481717" w:rsidRPr="00481717">
        <w:t>“</w:t>
      </w:r>
      <w:r w:rsidR="00481717">
        <w:t>Оформить</w:t>
      </w:r>
      <w:r w:rsidR="00481717" w:rsidRPr="00481717">
        <w:t>”</w:t>
      </w:r>
      <w:r w:rsidR="00ED30E1">
        <w:t xml:space="preserve"> </w:t>
      </w:r>
      <w:r>
        <w:t>с помощью которых можно</w:t>
      </w:r>
      <w:r w:rsidR="00ED30E1" w:rsidRPr="00ED30E1">
        <w:t xml:space="preserve"> </w:t>
      </w:r>
      <w:r w:rsidR="00ED30E1">
        <w:t>выйти в меню,</w:t>
      </w:r>
      <w:r>
        <w:t xml:space="preserve"> добавлять, удалять и изменять данные в базе данных.</w:t>
      </w:r>
      <w:r w:rsidR="00ED30E1" w:rsidRPr="00ED30E1">
        <w:t xml:space="preserve"> </w:t>
      </w:r>
      <w:r w:rsidR="00ED30E1">
        <w:t>С помощью</w:t>
      </w:r>
      <w:r w:rsidR="00481717">
        <w:t xml:space="preserve"> добавления товаров в список заказа и</w:t>
      </w:r>
      <w:r w:rsidR="00ED30E1">
        <w:t xml:space="preserve"> кнопки </w:t>
      </w:r>
      <w:r w:rsidR="00ED30E1" w:rsidRPr="00ED30E1">
        <w:t>“</w:t>
      </w:r>
      <w:r w:rsidR="00481717">
        <w:t>Оформить</w:t>
      </w:r>
      <w:r w:rsidR="00ED30E1" w:rsidRPr="00ED30E1">
        <w:t>”</w:t>
      </w:r>
      <w:r w:rsidR="00ED30E1">
        <w:t xml:space="preserve"> можно</w:t>
      </w:r>
      <w:r w:rsidR="00481717">
        <w:t xml:space="preserve"> оформить заказ</w:t>
      </w:r>
      <w:r w:rsidR="00ED30E1">
        <w:t>.</w:t>
      </w:r>
      <w:r w:rsidR="00481717">
        <w:t xml:space="preserve"> Также в верхней части</w:t>
      </w:r>
      <w:r w:rsidR="004A6586">
        <w:t xml:space="preserve"> располагаются 3 кнопки </w:t>
      </w:r>
      <w:r w:rsidR="004A6586" w:rsidRPr="004A6586">
        <w:t>“</w:t>
      </w:r>
      <w:r w:rsidR="004A6586">
        <w:t>Товары</w:t>
      </w:r>
      <w:r w:rsidR="004A6586" w:rsidRPr="004A6586">
        <w:t>”</w:t>
      </w:r>
      <w:r w:rsidR="004A6586">
        <w:t xml:space="preserve">, </w:t>
      </w:r>
      <w:r w:rsidR="004A6586" w:rsidRPr="004A6586">
        <w:t>“</w:t>
      </w:r>
      <w:r w:rsidR="004A6586">
        <w:t>Категории</w:t>
      </w:r>
      <w:r w:rsidR="004A6586" w:rsidRPr="004A6586">
        <w:t>”</w:t>
      </w:r>
      <w:r w:rsidR="004A6586">
        <w:t xml:space="preserve"> и </w:t>
      </w:r>
      <w:r w:rsidR="004A6586" w:rsidRPr="004A6586">
        <w:t>“</w:t>
      </w:r>
      <w:r w:rsidR="004A6586">
        <w:t>Заказы</w:t>
      </w:r>
      <w:r w:rsidR="004A6586" w:rsidRPr="004A6586">
        <w:t>”</w:t>
      </w:r>
      <w:r w:rsidR="004A6586">
        <w:t xml:space="preserve"> с помощью которых можно перемещаться между вкладками. </w:t>
      </w:r>
    </w:p>
    <w:p w14:paraId="26DEC7D7" w14:textId="514392DE" w:rsidR="00AB7ACF" w:rsidRDefault="00481717" w:rsidP="00AB7ACF">
      <w:pPr>
        <w:jc w:val="center"/>
      </w:pPr>
      <w:r w:rsidRPr="00481717">
        <w:rPr>
          <w:noProof/>
        </w:rPr>
        <w:drawing>
          <wp:inline distT="0" distB="0" distL="0" distR="0" wp14:anchorId="28661FA6" wp14:editId="3AAC6882">
            <wp:extent cx="4555067" cy="27437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635" cy="28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1B85" w14:textId="19E4C2E6" w:rsidR="00AB7ACF" w:rsidRDefault="004A6586" w:rsidP="00AB7ACF">
      <w:pPr>
        <w:jc w:val="center"/>
      </w:pPr>
      <w:r>
        <w:t>Рисунок 4</w:t>
      </w:r>
      <w:r w:rsidR="00AB7ACF">
        <w:t xml:space="preserve"> – Прототип оконной формы с информацией о товарах</w:t>
      </w:r>
    </w:p>
    <w:p w14:paraId="2DEA93DD" w14:textId="56646C5C" w:rsidR="008636C8" w:rsidRDefault="008636C8" w:rsidP="00FE3BEB">
      <w:pPr>
        <w:ind w:firstLine="0"/>
      </w:pPr>
    </w:p>
    <w:p w14:paraId="041904B4" w14:textId="714956FF" w:rsidR="00583A5C" w:rsidRDefault="004A6586" w:rsidP="00583A5C">
      <w:r>
        <w:t>На рисунке 5</w:t>
      </w:r>
      <w:r w:rsidR="00583A5C">
        <w:t xml:space="preserve"> изображено окно для добавления товара.</w:t>
      </w:r>
    </w:p>
    <w:p w14:paraId="0F6C3EE3" w14:textId="04FF35EA" w:rsidR="00583A5C" w:rsidRDefault="00481717" w:rsidP="00583A5C">
      <w:pPr>
        <w:jc w:val="center"/>
      </w:pPr>
      <w:r w:rsidRPr="00481717">
        <w:rPr>
          <w:noProof/>
        </w:rPr>
        <w:drawing>
          <wp:inline distT="0" distB="0" distL="0" distR="0" wp14:anchorId="4DC3FCB7" wp14:editId="3128EA62">
            <wp:extent cx="4682067" cy="2627096"/>
            <wp:effectExtent l="0" t="0" r="444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1610" cy="26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48CC" w14:textId="3F933BFE" w:rsidR="00583A5C" w:rsidRDefault="004A6586" w:rsidP="00583A5C">
      <w:pPr>
        <w:jc w:val="center"/>
      </w:pPr>
      <w:r>
        <w:t>Рисунок 5</w:t>
      </w:r>
      <w:r w:rsidR="00583A5C">
        <w:t xml:space="preserve"> – Прототип оконной формы добавления товара</w:t>
      </w:r>
    </w:p>
    <w:p w14:paraId="4CA82AAF" w14:textId="2D5AA05F" w:rsidR="00583A5C" w:rsidRDefault="004A6586" w:rsidP="00583A5C">
      <w:r>
        <w:t>На рисунке 6</w:t>
      </w:r>
      <w:r w:rsidR="00583A5C">
        <w:t xml:space="preserve"> изображено окно для изменения информации о товаре.</w:t>
      </w:r>
    </w:p>
    <w:p w14:paraId="1B7B7FFA" w14:textId="44B58AA2" w:rsidR="00583A5C" w:rsidRDefault="00481717" w:rsidP="00583A5C">
      <w:pPr>
        <w:jc w:val="center"/>
      </w:pPr>
      <w:r w:rsidRPr="00481717">
        <w:rPr>
          <w:noProof/>
        </w:rPr>
        <w:lastRenderedPageBreak/>
        <w:drawing>
          <wp:inline distT="0" distB="0" distL="0" distR="0" wp14:anchorId="03944BB0" wp14:editId="4E5B1911">
            <wp:extent cx="4683900" cy="2628126"/>
            <wp:effectExtent l="0" t="0" r="254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9946" cy="268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CAB4" w14:textId="5D3ACF57" w:rsidR="00583A5C" w:rsidRDefault="004A6586" w:rsidP="00583A5C">
      <w:pPr>
        <w:jc w:val="center"/>
      </w:pPr>
      <w:r>
        <w:t>Рисунок 6</w:t>
      </w:r>
      <w:r w:rsidR="00583A5C">
        <w:t xml:space="preserve"> – Прототип оконной формы изменения информации о товаре</w:t>
      </w:r>
    </w:p>
    <w:p w14:paraId="0311F216" w14:textId="7797A062" w:rsidR="001F3235" w:rsidRDefault="004A6586" w:rsidP="001F3235">
      <w:r>
        <w:t>На рисунке 7</w:t>
      </w:r>
      <w:r w:rsidR="001F3235">
        <w:t xml:space="preserve"> изображен прототип оконн</w:t>
      </w:r>
      <w:r w:rsidR="00ED30E1">
        <w:t>ой формы с информацией о категориях</w:t>
      </w:r>
      <w:r w:rsidR="001F3235">
        <w:t xml:space="preserve"> на которой </w:t>
      </w:r>
      <w:r w:rsidR="006A4775">
        <w:t>расположены кнопки</w:t>
      </w:r>
      <w:r w:rsidR="00ED30E1">
        <w:t xml:space="preserve"> </w:t>
      </w:r>
      <w:r w:rsidR="001F3235" w:rsidRPr="001F3235">
        <w:t>“</w:t>
      </w:r>
      <w:r w:rsidR="001F1E3A">
        <w:t>Добавить категорию</w:t>
      </w:r>
      <w:r w:rsidR="001F3235" w:rsidRPr="001F3235">
        <w:t>”</w:t>
      </w:r>
      <w:r w:rsidR="001F3235">
        <w:t xml:space="preserve">, </w:t>
      </w:r>
      <w:r w:rsidR="001F3235" w:rsidRPr="001F3235">
        <w:t>“</w:t>
      </w:r>
      <w:r w:rsidR="001F3235">
        <w:t xml:space="preserve">Удалить </w:t>
      </w:r>
      <w:r w:rsidR="001F1E3A">
        <w:t>категорию</w:t>
      </w:r>
      <w:r w:rsidR="001F3235" w:rsidRPr="001F3235">
        <w:t>”</w:t>
      </w:r>
      <w:r w:rsidR="001F3235">
        <w:t xml:space="preserve"> и </w:t>
      </w:r>
      <w:r w:rsidR="001F3235" w:rsidRPr="001F3235">
        <w:t>“</w:t>
      </w:r>
      <w:r w:rsidR="001F3235">
        <w:t xml:space="preserve">Изменить </w:t>
      </w:r>
      <w:r w:rsidR="001F1E3A">
        <w:t>категорию</w:t>
      </w:r>
      <w:r w:rsidR="001F3235" w:rsidRPr="001F3235">
        <w:t>”</w:t>
      </w:r>
      <w:r w:rsidR="001F3235">
        <w:t xml:space="preserve"> с помощью которых можно</w:t>
      </w:r>
      <w:r w:rsidR="00ED30E1">
        <w:t xml:space="preserve"> </w:t>
      </w:r>
      <w:r w:rsidR="001F3235">
        <w:t>добавлять, удалять и изменять данные в базе данных.</w:t>
      </w:r>
    </w:p>
    <w:p w14:paraId="237D7890" w14:textId="4C3F6D44" w:rsidR="00AB7ACF" w:rsidRDefault="00481717" w:rsidP="00AB7ACF">
      <w:pPr>
        <w:jc w:val="center"/>
      </w:pPr>
      <w:r w:rsidRPr="00481717">
        <w:rPr>
          <w:noProof/>
        </w:rPr>
        <w:drawing>
          <wp:inline distT="0" distB="0" distL="0" distR="0" wp14:anchorId="384F9D40" wp14:editId="7640E1F1">
            <wp:extent cx="4597400" cy="2775788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615" cy="284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D948" w14:textId="4C374EB1" w:rsidR="00C3711D" w:rsidRDefault="004A6586" w:rsidP="00C3711D">
      <w:pPr>
        <w:jc w:val="center"/>
      </w:pPr>
      <w:r>
        <w:t>Рисунок 7</w:t>
      </w:r>
      <w:r w:rsidR="00AB7ACF">
        <w:t xml:space="preserve"> – Прототип оконной ф</w:t>
      </w:r>
      <w:r w:rsidR="00ED30E1">
        <w:t>ормы с информацией о категориях</w:t>
      </w:r>
    </w:p>
    <w:p w14:paraId="00D2B445" w14:textId="0A8A764F" w:rsidR="00FE3BEB" w:rsidRDefault="00FE3BEB" w:rsidP="00C3711D">
      <w:pPr>
        <w:jc w:val="center"/>
      </w:pPr>
    </w:p>
    <w:p w14:paraId="7CE96A58" w14:textId="232EDFAB" w:rsidR="00FE3BEB" w:rsidRDefault="00FE3BEB" w:rsidP="00C3711D">
      <w:pPr>
        <w:jc w:val="center"/>
      </w:pPr>
    </w:p>
    <w:p w14:paraId="5847594B" w14:textId="7737D02F" w:rsidR="00FE3BEB" w:rsidRDefault="00FE3BEB" w:rsidP="00C3711D">
      <w:pPr>
        <w:jc w:val="center"/>
      </w:pPr>
    </w:p>
    <w:p w14:paraId="333AA35F" w14:textId="591D35D1" w:rsidR="00FE3BEB" w:rsidRDefault="00FE3BEB" w:rsidP="00C3711D">
      <w:pPr>
        <w:jc w:val="center"/>
      </w:pPr>
    </w:p>
    <w:p w14:paraId="50A678FA" w14:textId="6422BB73" w:rsidR="00FE3BEB" w:rsidRDefault="00FE3BEB" w:rsidP="00C3711D">
      <w:pPr>
        <w:jc w:val="center"/>
      </w:pPr>
    </w:p>
    <w:p w14:paraId="237E18ED" w14:textId="5883DCBE" w:rsidR="00FE3BEB" w:rsidRDefault="00FE3BEB" w:rsidP="00C3711D">
      <w:pPr>
        <w:jc w:val="center"/>
      </w:pPr>
    </w:p>
    <w:p w14:paraId="55B85620" w14:textId="1DEC6515" w:rsidR="00FE3BEB" w:rsidRDefault="00FE3BEB" w:rsidP="00C3711D">
      <w:pPr>
        <w:jc w:val="center"/>
      </w:pPr>
    </w:p>
    <w:p w14:paraId="4FF277D6" w14:textId="641E38AA" w:rsidR="00FE3BEB" w:rsidRDefault="00FE3BEB" w:rsidP="00C3711D">
      <w:pPr>
        <w:jc w:val="center"/>
      </w:pPr>
    </w:p>
    <w:p w14:paraId="39958F37" w14:textId="64A4DF8E" w:rsidR="00583A5C" w:rsidRDefault="004A6586" w:rsidP="00583A5C">
      <w:r>
        <w:lastRenderedPageBreak/>
        <w:t>На рисунке 8</w:t>
      </w:r>
      <w:r w:rsidR="00583A5C">
        <w:t xml:space="preserve"> изображено окно для добавления категории.</w:t>
      </w:r>
    </w:p>
    <w:p w14:paraId="39A400EE" w14:textId="29C153EF" w:rsidR="00583A5C" w:rsidRDefault="004A6586" w:rsidP="00583A5C">
      <w:pPr>
        <w:jc w:val="center"/>
      </w:pPr>
      <w:r w:rsidRPr="004A6586">
        <w:rPr>
          <w:noProof/>
        </w:rPr>
        <w:drawing>
          <wp:inline distT="0" distB="0" distL="0" distR="0" wp14:anchorId="78BDB56A" wp14:editId="7BC64BB5">
            <wp:extent cx="4580467" cy="25811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8830" cy="263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EE39" w14:textId="04BA7167" w:rsidR="009B55F0" w:rsidRDefault="004A6586" w:rsidP="00FE3BEB">
      <w:pPr>
        <w:jc w:val="center"/>
      </w:pPr>
      <w:r>
        <w:t>Рисунок 8</w:t>
      </w:r>
      <w:r w:rsidR="00583A5C">
        <w:t xml:space="preserve"> – Прототип оконной формы добавления категории</w:t>
      </w:r>
    </w:p>
    <w:p w14:paraId="03FD7C31" w14:textId="6894AE0F" w:rsidR="00583A5C" w:rsidRDefault="004A6586" w:rsidP="00583A5C">
      <w:r>
        <w:t>На рисунке 9</w:t>
      </w:r>
      <w:r w:rsidR="00583A5C">
        <w:t xml:space="preserve"> изображено окно для изменения информации о категории.</w:t>
      </w:r>
    </w:p>
    <w:p w14:paraId="2E9226F0" w14:textId="22157338" w:rsidR="00583A5C" w:rsidRDefault="004A6586" w:rsidP="00583A5C">
      <w:pPr>
        <w:jc w:val="center"/>
      </w:pPr>
      <w:r w:rsidRPr="004A6586">
        <w:rPr>
          <w:noProof/>
        </w:rPr>
        <w:drawing>
          <wp:inline distT="0" distB="0" distL="0" distR="0" wp14:anchorId="2BF1FF0A" wp14:editId="6D392CCC">
            <wp:extent cx="4614333" cy="2608100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4451" cy="267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1F8E" w14:textId="647ECD62" w:rsidR="00583A5C" w:rsidRDefault="004A6586" w:rsidP="00583A5C">
      <w:pPr>
        <w:jc w:val="center"/>
      </w:pPr>
      <w:r>
        <w:t>Рисунок 9</w:t>
      </w:r>
      <w:r w:rsidR="00583A5C">
        <w:t xml:space="preserve"> – Прототип оконной формы изменения информации о категории</w:t>
      </w:r>
    </w:p>
    <w:p w14:paraId="100FE01D" w14:textId="216A6FA5" w:rsidR="004A6586" w:rsidRDefault="00ED30E1" w:rsidP="004A6586">
      <w:r>
        <w:t>На р</w:t>
      </w:r>
      <w:r w:rsidR="004A6586">
        <w:t>исунке 10</w:t>
      </w:r>
      <w:r>
        <w:t xml:space="preserve"> изображен прототип оконной формы с информацией о заказа</w:t>
      </w:r>
      <w:r w:rsidR="001F1E3A">
        <w:t>х на которой расположены кнопки</w:t>
      </w:r>
      <w:r>
        <w:t xml:space="preserve"> </w:t>
      </w:r>
      <w:r w:rsidRPr="001F3235">
        <w:t>“</w:t>
      </w:r>
      <w:r w:rsidR="001F1E3A">
        <w:t>О заказе</w:t>
      </w:r>
      <w:r w:rsidRPr="001F3235">
        <w:t>”</w:t>
      </w:r>
      <w:r w:rsidR="001F1E3A">
        <w:t xml:space="preserve"> и </w:t>
      </w:r>
      <w:r w:rsidRPr="001F3235">
        <w:t>“</w:t>
      </w:r>
      <w:r>
        <w:t>Удалить запись</w:t>
      </w:r>
      <w:r w:rsidRPr="001F3235">
        <w:t>”</w:t>
      </w:r>
      <w:r>
        <w:t xml:space="preserve"> с помощью которых можно</w:t>
      </w:r>
      <w:r w:rsidR="001F1E3A">
        <w:t xml:space="preserve"> узнать информацию о заказе и удалять</w:t>
      </w:r>
      <w:r>
        <w:t xml:space="preserve"> данные в базе данных.</w:t>
      </w:r>
    </w:p>
    <w:p w14:paraId="397CBCE1" w14:textId="11E1CEB5" w:rsidR="00ED30E1" w:rsidRDefault="001F1E3A" w:rsidP="004A6586">
      <w:pPr>
        <w:jc w:val="center"/>
      </w:pPr>
      <w:r w:rsidRPr="001F1E3A">
        <w:rPr>
          <w:noProof/>
        </w:rPr>
        <w:lastRenderedPageBreak/>
        <w:drawing>
          <wp:inline distT="0" distB="0" distL="0" distR="0" wp14:anchorId="1EC3AD6E" wp14:editId="79A838C4">
            <wp:extent cx="4494466" cy="2726267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540" cy="278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201E" w14:textId="2F7C3C09" w:rsidR="008636C8" w:rsidRDefault="00ED30E1" w:rsidP="00FE3BEB">
      <w:pPr>
        <w:jc w:val="center"/>
      </w:pPr>
      <w:r>
        <w:t>Р</w:t>
      </w:r>
      <w:r w:rsidR="004A6586">
        <w:t>исунок 10</w:t>
      </w:r>
      <w:r>
        <w:t xml:space="preserve"> – Прототип оконной формы с информацией о категориях</w:t>
      </w:r>
    </w:p>
    <w:p w14:paraId="3A9145FE" w14:textId="2A8C7655" w:rsidR="00583A5C" w:rsidRDefault="00583A5C" w:rsidP="00583A5C">
      <w:r>
        <w:t>Н</w:t>
      </w:r>
      <w:r w:rsidR="004A6586">
        <w:t>а рисунке 11</w:t>
      </w:r>
      <w:r>
        <w:t xml:space="preserve"> изображе</w:t>
      </w:r>
      <w:r w:rsidR="001E6EAB">
        <w:t>но окно</w:t>
      </w:r>
      <w:r w:rsidR="001F1E3A">
        <w:t xml:space="preserve"> с информацией о заказе</w:t>
      </w:r>
      <w:r>
        <w:t>.</w:t>
      </w:r>
    </w:p>
    <w:p w14:paraId="7236FEDB" w14:textId="204C2347" w:rsidR="00583A5C" w:rsidRDefault="00481717" w:rsidP="00583A5C">
      <w:pPr>
        <w:jc w:val="center"/>
      </w:pPr>
      <w:r w:rsidRPr="00481717">
        <w:rPr>
          <w:noProof/>
        </w:rPr>
        <w:drawing>
          <wp:inline distT="0" distB="0" distL="0" distR="0" wp14:anchorId="23F22E44" wp14:editId="565ECD00">
            <wp:extent cx="4690727" cy="28276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4188" cy="28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12BE" w14:textId="1D84D9DE" w:rsidR="00583A5C" w:rsidRDefault="00583A5C" w:rsidP="00583A5C">
      <w:pPr>
        <w:jc w:val="center"/>
      </w:pPr>
      <w:r>
        <w:t>Рисунок</w:t>
      </w:r>
      <w:r w:rsidR="004A6586">
        <w:t xml:space="preserve"> 11</w:t>
      </w:r>
      <w:r>
        <w:t xml:space="preserve"> – Прототип оконн</w:t>
      </w:r>
      <w:r w:rsidR="00481717">
        <w:t xml:space="preserve">ой формы с </w:t>
      </w:r>
      <w:r w:rsidR="001F1E3A">
        <w:t>информацией о заказе</w:t>
      </w:r>
    </w:p>
    <w:p w14:paraId="426BF3B7" w14:textId="77777777" w:rsidR="00FE3BEB" w:rsidRDefault="00FE3BEB" w:rsidP="00FE3BEB">
      <w:pPr>
        <w:pStyle w:val="2"/>
      </w:pPr>
      <w:bookmarkStart w:id="17" w:name="_Toc149403731"/>
      <w:r>
        <w:t xml:space="preserve">Требование к показателям назначения </w:t>
      </w:r>
    </w:p>
    <w:p w14:paraId="00415E24" w14:textId="0E04A47C" w:rsidR="00FE3BEB" w:rsidRPr="00FE3BEB" w:rsidRDefault="00FE3BEB" w:rsidP="00FE3BEB">
      <w:r>
        <w:t>Требование к показателям назначения не предъявляются.</w:t>
      </w:r>
    </w:p>
    <w:p w14:paraId="65A3F6E3" w14:textId="6494F9B3" w:rsidR="00BF78E0" w:rsidRDefault="00BF78E0" w:rsidP="00BF78E0">
      <w:pPr>
        <w:pStyle w:val="2"/>
      </w:pPr>
      <w:r>
        <w:t>Требования к видам обеспечения</w:t>
      </w:r>
      <w:bookmarkEnd w:id="17"/>
    </w:p>
    <w:p w14:paraId="7EC5B2F1" w14:textId="33A4BCE6" w:rsidR="00BF78E0" w:rsidRDefault="0050324F" w:rsidP="00BF78E0">
      <w:pPr>
        <w:pStyle w:val="3"/>
      </w:pPr>
      <w:bookmarkStart w:id="18" w:name="_Toc149403732"/>
      <w:r>
        <w:t>Требования к математическому</w:t>
      </w:r>
      <w:r w:rsidR="00BF78E0">
        <w:t xml:space="preserve"> обеспечени</w:t>
      </w:r>
      <w:r>
        <w:t>ю</w:t>
      </w:r>
      <w:bookmarkEnd w:id="18"/>
    </w:p>
    <w:p w14:paraId="720EBD05" w14:textId="6A2687E4" w:rsidR="005B74B9" w:rsidRPr="005B74B9" w:rsidRDefault="005B74B9" w:rsidP="005B74B9">
      <w:r>
        <w:t>Требования к математическому обеспечению не предъявляются.</w:t>
      </w:r>
    </w:p>
    <w:p w14:paraId="01485E69" w14:textId="77777777" w:rsidR="00611A34" w:rsidRDefault="0050324F" w:rsidP="00611A34">
      <w:pPr>
        <w:pStyle w:val="3"/>
      </w:pPr>
      <w:bookmarkStart w:id="19" w:name="_Toc149403733"/>
      <w:r>
        <w:lastRenderedPageBreak/>
        <w:t xml:space="preserve">Требования к информационному </w:t>
      </w:r>
      <w:r w:rsidRPr="00611A34">
        <w:t>обеспечению</w:t>
      </w:r>
      <w:bookmarkEnd w:id="19"/>
    </w:p>
    <w:p w14:paraId="0EF9F284" w14:textId="04BB43FF" w:rsidR="00CB6ABF" w:rsidRDefault="00B42083" w:rsidP="00611A34">
      <w:r>
        <w:t>Программа</w:t>
      </w:r>
      <w:r w:rsidR="00CD6D3A">
        <w:t xml:space="preserve"> должна поддержива</w:t>
      </w:r>
      <w:r w:rsidR="00611A34">
        <w:t>т</w:t>
      </w:r>
      <w:r w:rsidR="00CD6D3A">
        <w:t>ь</w:t>
      </w:r>
      <w:r w:rsidR="00611A34">
        <w:t xml:space="preserve">ся компьютерами с </w:t>
      </w:r>
      <w:r w:rsidR="00611A34" w:rsidRPr="00611A34">
        <w:t>о</w:t>
      </w:r>
      <w:r w:rsidR="00611A34">
        <w:t>перационной системой</w:t>
      </w:r>
      <w:r w:rsidR="00611A34" w:rsidRPr="00611A34">
        <w:t xml:space="preserve"> </w:t>
      </w:r>
      <w:r w:rsidR="00611A34" w:rsidRPr="00611A34">
        <w:rPr>
          <w:lang w:val="en-US"/>
        </w:rPr>
        <w:t>Windows</w:t>
      </w:r>
      <w:r w:rsidR="00FE05F7">
        <w:t xml:space="preserve"> 7, 10 и 11</w:t>
      </w:r>
      <w:r w:rsidR="00611A34" w:rsidRPr="00611A34">
        <w:t>.</w:t>
      </w:r>
    </w:p>
    <w:p w14:paraId="3D4F53F7" w14:textId="77777777" w:rsidR="00FE3E77" w:rsidRDefault="00FE3E77" w:rsidP="00FE3E77">
      <w:pPr>
        <w:pStyle w:val="3"/>
      </w:pPr>
      <w:bookmarkStart w:id="20" w:name="_Toc149403734"/>
      <w:r>
        <w:t>Требования к формам хранения данных</w:t>
      </w:r>
      <w:bookmarkEnd w:id="20"/>
    </w:p>
    <w:p w14:paraId="7B09AD6E" w14:textId="47438037" w:rsidR="00FE3E77" w:rsidRPr="00611A34" w:rsidRDefault="00FE3E77" w:rsidP="00FE3E77">
      <w:r>
        <w:t>Для локального хранения данных будут использоваться реляционные базы данных</w:t>
      </w:r>
      <w:r w:rsidR="009262C4">
        <w:t>.</w:t>
      </w:r>
    </w:p>
    <w:p w14:paraId="67CD2B83" w14:textId="194E554B" w:rsidR="0050324F" w:rsidRDefault="0050324F" w:rsidP="00A24EDD">
      <w:pPr>
        <w:pStyle w:val="3"/>
      </w:pPr>
      <w:bookmarkStart w:id="21" w:name="_Toc149403735"/>
      <w:r>
        <w:t>Требования к лингвистическому обеспечению</w:t>
      </w:r>
      <w:bookmarkEnd w:id="21"/>
    </w:p>
    <w:p w14:paraId="6D2AD371" w14:textId="53010252" w:rsidR="0050324F" w:rsidRPr="0095404D" w:rsidRDefault="00D839B7" w:rsidP="001A075A">
      <w:r>
        <w:t>Основным рабочим языком системы будет русский язык</w:t>
      </w:r>
      <w:r w:rsidR="0095404D">
        <w:t>.</w:t>
      </w:r>
    </w:p>
    <w:p w14:paraId="37F31BB8" w14:textId="613A43ED" w:rsidR="0050324F" w:rsidRDefault="0050324F" w:rsidP="0050324F">
      <w:pPr>
        <w:pStyle w:val="3"/>
      </w:pPr>
      <w:bookmarkStart w:id="22" w:name="_Toc149403736"/>
      <w:r>
        <w:t>Требования к метрологическому обеспечению</w:t>
      </w:r>
      <w:bookmarkEnd w:id="22"/>
    </w:p>
    <w:p w14:paraId="68B67FD9" w14:textId="3F514931" w:rsidR="0050324F" w:rsidRPr="0050324F" w:rsidRDefault="00C86AC7" w:rsidP="0050324F">
      <w:r>
        <w:t>Т</w:t>
      </w:r>
      <w:r w:rsidR="0050324F">
        <w:t>ребования к метрологическому обеспечению не предъявляются.</w:t>
      </w:r>
    </w:p>
    <w:p w14:paraId="74D338FF" w14:textId="5933EC6C" w:rsidR="0050324F" w:rsidRDefault="0050324F" w:rsidP="0050324F">
      <w:pPr>
        <w:pStyle w:val="3"/>
      </w:pPr>
      <w:bookmarkStart w:id="23" w:name="_Toc149403737"/>
      <w:r>
        <w:t>Требования к техн</w:t>
      </w:r>
      <w:r w:rsidR="007E7C4A">
        <w:t>ическому</w:t>
      </w:r>
      <w:r>
        <w:t xml:space="preserve"> обеспечению</w:t>
      </w:r>
      <w:bookmarkEnd w:id="23"/>
    </w:p>
    <w:p w14:paraId="3801C29A" w14:textId="43F3A5A2" w:rsidR="00C520FE" w:rsidRDefault="009070D7" w:rsidP="00C520FE">
      <w:r>
        <w:t>Минимальные т</w:t>
      </w:r>
      <w:r w:rsidR="00C86AC7">
        <w:t>ехни</w:t>
      </w:r>
      <w:r w:rsidR="00455D8B">
        <w:t>ческие требования к запуску разрабатываемого программного продукта</w:t>
      </w:r>
      <w:r w:rsidR="00F84AAC">
        <w:t xml:space="preserve"> включают следующие компоненты</w:t>
      </w:r>
      <w:r>
        <w:t xml:space="preserve"> персонального компьютера</w:t>
      </w:r>
      <w:r w:rsidR="00F84AAC">
        <w:t>:</w:t>
      </w:r>
    </w:p>
    <w:p w14:paraId="27786CE6" w14:textId="3CDDA587" w:rsidR="009070D7" w:rsidRDefault="00CB6ABF" w:rsidP="003F727E">
      <w:pPr>
        <w:pStyle w:val="a0"/>
      </w:pPr>
      <w:r>
        <w:t>п</w:t>
      </w:r>
      <w:r w:rsidR="00AF54B9">
        <w:t>роцессор с частотой 2ГГ</w:t>
      </w:r>
      <w:r w:rsidR="009070D7">
        <w:t>ц;</w:t>
      </w:r>
    </w:p>
    <w:p w14:paraId="27623102" w14:textId="4FCF4CFD" w:rsidR="009070D7" w:rsidRDefault="00455D8B" w:rsidP="003F727E">
      <w:pPr>
        <w:pStyle w:val="a0"/>
      </w:pPr>
      <w:r>
        <w:t>ОЗУ 4</w:t>
      </w:r>
      <w:r w:rsidR="009070D7">
        <w:t xml:space="preserve"> ГБ;</w:t>
      </w:r>
    </w:p>
    <w:p w14:paraId="6313D4C9" w14:textId="0E165771" w:rsidR="009070D7" w:rsidRDefault="00C86AC7" w:rsidP="003F727E">
      <w:pPr>
        <w:pStyle w:val="a0"/>
      </w:pPr>
      <w:r>
        <w:t>м</w:t>
      </w:r>
      <w:r w:rsidR="009070D7">
        <w:t>онитор;</w:t>
      </w:r>
    </w:p>
    <w:p w14:paraId="4533C92D" w14:textId="48EA423E" w:rsidR="009070D7" w:rsidRDefault="005B74B9" w:rsidP="003F727E">
      <w:pPr>
        <w:pStyle w:val="a0"/>
      </w:pPr>
      <w:r>
        <w:t xml:space="preserve">компьютерная </w:t>
      </w:r>
      <w:r w:rsidR="00C86AC7">
        <w:t>м</w:t>
      </w:r>
      <w:r w:rsidR="009070D7">
        <w:t>ышь</w:t>
      </w:r>
      <w:r>
        <w:t xml:space="preserve"> или тачпад</w:t>
      </w:r>
      <w:r w:rsidR="009070D7">
        <w:t>;</w:t>
      </w:r>
    </w:p>
    <w:p w14:paraId="0EC06B64" w14:textId="09E55F66" w:rsidR="000F0AC7" w:rsidRDefault="005B74B9" w:rsidP="003F727E">
      <w:pPr>
        <w:pStyle w:val="a0"/>
      </w:pPr>
      <w:r>
        <w:t>клавиатура</w:t>
      </w:r>
      <w:r w:rsidR="000F0AC7">
        <w:rPr>
          <w:lang w:val="en-US"/>
        </w:rPr>
        <w:t>;</w:t>
      </w:r>
    </w:p>
    <w:p w14:paraId="19BD0B6E" w14:textId="55FAF063" w:rsidR="007E7C4A" w:rsidRDefault="007E7C4A" w:rsidP="007E7C4A">
      <w:pPr>
        <w:pStyle w:val="2"/>
      </w:pPr>
      <w:bookmarkStart w:id="24" w:name="_Toc149403738"/>
      <w:bookmarkStart w:id="25" w:name="_GoBack"/>
      <w:bookmarkEnd w:id="25"/>
      <w:r>
        <w:t>Требования к надежности</w:t>
      </w:r>
      <w:bookmarkEnd w:id="24"/>
    </w:p>
    <w:p w14:paraId="679CF6D6" w14:textId="77777777" w:rsidR="00CC38BD" w:rsidRPr="00CC38BD" w:rsidRDefault="00CC38BD" w:rsidP="00CC38BD">
      <w:r w:rsidRPr="00CC38BD"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0BB667A2" w14:textId="4488AA0D" w:rsidR="00CC38BD" w:rsidRPr="00A24EDD" w:rsidRDefault="003A3891" w:rsidP="00A24EDD">
      <w:pPr>
        <w:pStyle w:val="a0"/>
      </w:pPr>
      <w:r w:rsidRPr="00A24EDD">
        <w:t>о</w:t>
      </w:r>
      <w:r w:rsidR="00CC38BD" w:rsidRPr="00A24EDD">
        <w:t>рганизацией бесперебойного питания технических средств;</w:t>
      </w:r>
    </w:p>
    <w:p w14:paraId="6FB256F0" w14:textId="2DDECD5F" w:rsidR="00CC38BD" w:rsidRPr="00A24EDD" w:rsidRDefault="003A3891" w:rsidP="00A24EDD">
      <w:pPr>
        <w:pStyle w:val="a0"/>
      </w:pPr>
      <w:r w:rsidRPr="00A24EDD">
        <w:t>о</w:t>
      </w:r>
      <w:r w:rsidR="00CC38BD" w:rsidRPr="00A24EDD">
        <w:t>существлением контроля входных данных;</w:t>
      </w:r>
    </w:p>
    <w:p w14:paraId="27BE3205" w14:textId="6C9FEB53" w:rsidR="00CC38BD" w:rsidRPr="00A24EDD" w:rsidRDefault="003A3891" w:rsidP="00A24EDD">
      <w:pPr>
        <w:pStyle w:val="a0"/>
      </w:pPr>
      <w:r w:rsidRPr="00A24EDD">
        <w:t>р</w:t>
      </w:r>
      <w:r w:rsidR="00CC38BD" w:rsidRPr="00A24EDD">
        <w:t>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4691B4F8" w14:textId="64C538BE" w:rsidR="00CC38BD" w:rsidRPr="00A24EDD" w:rsidRDefault="003A3891" w:rsidP="00A24EDD">
      <w:pPr>
        <w:pStyle w:val="a0"/>
      </w:pPr>
      <w:r w:rsidRPr="00A24EDD">
        <w:lastRenderedPageBreak/>
        <w:t>р</w:t>
      </w:r>
      <w:r w:rsidR="00CC38BD" w:rsidRPr="00A24EDD">
        <w:t>егулярным выполнением требований ГОСТ 51188–98. Защита информации. Испытания программных средств на наличие компьютерных вирусов.</w:t>
      </w:r>
    </w:p>
    <w:p w14:paraId="23AECA72" w14:textId="76CEA2AD" w:rsidR="00CC38BD" w:rsidRPr="00A24EDD" w:rsidRDefault="00CF1622" w:rsidP="00CF1622">
      <w:pPr>
        <w:ind w:left="851" w:firstLine="0"/>
      </w:pPr>
      <w:r>
        <w:t>Р</w:t>
      </w:r>
      <w:r w:rsidR="00CC38BD" w:rsidRPr="00A24EDD">
        <w:t>ежим работы в целом: 7 дней в неделю, 24 часа в сутки</w:t>
      </w:r>
    </w:p>
    <w:p w14:paraId="04B78F5B" w14:textId="03994F16" w:rsidR="007E7C4A" w:rsidRDefault="007E7C4A" w:rsidP="00CC38BD">
      <w:pPr>
        <w:pStyle w:val="2"/>
      </w:pPr>
      <w:bookmarkStart w:id="26" w:name="_Toc149403739"/>
      <w:r>
        <w:t>Требования к безопасности</w:t>
      </w:r>
      <w:bookmarkEnd w:id="26"/>
    </w:p>
    <w:p w14:paraId="6C27375E" w14:textId="77777777" w:rsidR="00A57C1B" w:rsidRDefault="00A57C1B" w:rsidP="00A57C1B">
      <w:r>
        <w:t>Реализуемые решения должны соответствовать нормам электро-пожаробезопасности с требованиями законодательства Российской Федерации. </w:t>
      </w:r>
    </w:p>
    <w:p w14:paraId="3783F867" w14:textId="77777777" w:rsidR="00A57C1B" w:rsidRDefault="00A57C1B" w:rsidP="00A57C1B">
      <w:pPr>
        <w:pStyle w:val="a0"/>
        <w:rPr>
          <w:rFonts w:ascii="Noto Sans Symbols" w:hAnsi="Noto Sans Symbols" w:hint="eastAsia"/>
        </w:rPr>
      </w:pPr>
      <w:r>
        <w:t>Федеральный закон от 22.07.2008 N 123-ФЗ (ред. от 14.07.2022) "Технический регламент о требованиях пожарной безопасности" (с изм. и доп., вступ. в силу с 01.03.2023).</w:t>
      </w:r>
    </w:p>
    <w:p w14:paraId="002565EF" w14:textId="48AF767B" w:rsidR="00A57C1B" w:rsidRPr="00A57C1B" w:rsidRDefault="00A57C1B" w:rsidP="00A57C1B">
      <w:pPr>
        <w:pStyle w:val="a0"/>
        <w:rPr>
          <w:rFonts w:ascii="Noto Sans Symbols" w:hAnsi="Noto Sans Symbols" w:hint="eastAsia"/>
        </w:rPr>
      </w:pPr>
      <w:r>
        <w:t>Федеральный закон от 27.07.2006 N 152-ФЗ (ред. от 06.02.2023) "О персональных данных".</w:t>
      </w:r>
    </w:p>
    <w:p w14:paraId="6D2FEF0D" w14:textId="1BCE3B8A" w:rsidR="007E7C4A" w:rsidRDefault="007E7C4A" w:rsidP="007E7C4A">
      <w:pPr>
        <w:pStyle w:val="2"/>
      </w:pPr>
      <w:bookmarkStart w:id="27" w:name="_Toc149403740"/>
      <w:r>
        <w:t>Требования к патентной чистоте</w:t>
      </w:r>
      <w:bookmarkEnd w:id="27"/>
    </w:p>
    <w:p w14:paraId="51CEE3DD" w14:textId="08C7A3B0" w:rsidR="00C520FE" w:rsidRPr="00C520FE" w:rsidRDefault="00C520FE" w:rsidP="00C520FE">
      <w:r>
        <w:t>Система должна отвечать требованиям к патентной чистоте согласно действующему законодательству Российской Федерации.</w:t>
      </w:r>
    </w:p>
    <w:p w14:paraId="01942628" w14:textId="2DE83ACF" w:rsidR="007E7C4A" w:rsidRDefault="007E7C4A" w:rsidP="007E7C4A">
      <w:pPr>
        <w:pStyle w:val="2"/>
      </w:pPr>
      <w:bookmarkStart w:id="28" w:name="_Toc149403741"/>
      <w:r>
        <w:t>Требования к перспективам развития</w:t>
      </w:r>
      <w:bookmarkEnd w:id="28"/>
    </w:p>
    <w:p w14:paraId="4124DB76" w14:textId="18E4D9C9" w:rsidR="007E7C4A" w:rsidRDefault="00EA5733" w:rsidP="00E50270">
      <w:r>
        <w:t>Дальнейшее развитие ИС предполагает создание и внедрение</w:t>
      </w:r>
      <w:r w:rsidR="00BD06CB">
        <w:t xml:space="preserve"> сайта для реализации продукции</w:t>
      </w:r>
      <w:r w:rsidR="00EC4F5D">
        <w:t xml:space="preserve"> фирмы</w:t>
      </w:r>
      <w:r>
        <w:t>.</w:t>
      </w:r>
      <w:r w:rsidR="007E7C4A">
        <w:br w:type="page"/>
      </w:r>
    </w:p>
    <w:p w14:paraId="4D9DC290" w14:textId="453FFAC4" w:rsidR="007E7C4A" w:rsidRDefault="007E7C4A" w:rsidP="007E7C4A">
      <w:pPr>
        <w:pStyle w:val="1"/>
      </w:pPr>
      <w:bookmarkStart w:id="29" w:name="_Toc149403742"/>
      <w:r>
        <w:lastRenderedPageBreak/>
        <w:t>Состав и содержание работ</w:t>
      </w:r>
      <w:bookmarkEnd w:id="29"/>
    </w:p>
    <w:p w14:paraId="7D690C3F" w14:textId="6AC60717" w:rsidR="00105CBE" w:rsidRPr="00705C45" w:rsidRDefault="007D0DFC" w:rsidP="00CD6D3A">
      <w:r>
        <w:t>Разработка должна иметь следующие этапы работы</w:t>
      </w:r>
      <w:r w:rsidRPr="00705C45">
        <w:t>:</w:t>
      </w:r>
    </w:p>
    <w:p w14:paraId="1B2FC716" w14:textId="34B90F56" w:rsidR="0079320E" w:rsidRDefault="00C86AC7" w:rsidP="0079320E">
      <w:pPr>
        <w:pStyle w:val="a0"/>
      </w:pPr>
      <w:r>
        <w:t>а</w:t>
      </w:r>
      <w:r w:rsidR="007F6E14">
        <w:t>нализ предметной об</w:t>
      </w:r>
      <w:r w:rsidR="0079320E">
        <w:t>ласти</w:t>
      </w:r>
      <w:r w:rsidR="0079320E">
        <w:rPr>
          <w:lang w:val="en-US"/>
        </w:rPr>
        <w:t>;</w:t>
      </w:r>
    </w:p>
    <w:p w14:paraId="32142BAC" w14:textId="52D6C3E6" w:rsidR="00CD6D3A" w:rsidRDefault="0079320E" w:rsidP="0079320E">
      <w:pPr>
        <w:pStyle w:val="a0"/>
      </w:pPr>
      <w:r>
        <w:t>настройка рабочего окружения;</w:t>
      </w:r>
    </w:p>
    <w:p w14:paraId="0B03E0D0" w14:textId="4ADC2087" w:rsidR="007F6E14" w:rsidRDefault="007F6E14" w:rsidP="003F727E">
      <w:pPr>
        <w:pStyle w:val="a0"/>
      </w:pPr>
      <w:r>
        <w:t>создание и утверждение документа технического задания;</w:t>
      </w:r>
    </w:p>
    <w:p w14:paraId="09F7266E" w14:textId="23FDA339" w:rsidR="007F6E14" w:rsidRDefault="00C86AC7" w:rsidP="0079320E">
      <w:pPr>
        <w:pStyle w:val="a0"/>
      </w:pPr>
      <w:r>
        <w:t>р</w:t>
      </w:r>
      <w:r w:rsidR="007F6E14">
        <w:t>азработка структуры приложения;</w:t>
      </w:r>
    </w:p>
    <w:p w14:paraId="2AA84F2A" w14:textId="4911645E" w:rsidR="007F6E14" w:rsidRDefault="007F6E14" w:rsidP="003F727E">
      <w:pPr>
        <w:pStyle w:val="a0"/>
      </w:pPr>
      <w:r>
        <w:t>написание кода программы;</w:t>
      </w:r>
    </w:p>
    <w:p w14:paraId="428409FE" w14:textId="7AFE033E" w:rsidR="007E7C4A" w:rsidRDefault="005E5F5D" w:rsidP="003F727E">
      <w:pPr>
        <w:pStyle w:val="a0"/>
      </w:pPr>
      <w:r>
        <w:t>тестирование</w:t>
      </w:r>
      <w:r w:rsidR="007F6E14">
        <w:t xml:space="preserve"> программы</w:t>
      </w:r>
      <w:r w:rsidR="00DA703C">
        <w:t>.</w:t>
      </w:r>
      <w:r w:rsidR="007E7C4A">
        <w:br w:type="page"/>
      </w:r>
    </w:p>
    <w:p w14:paraId="5E7BEFAE" w14:textId="2A2E81F5" w:rsidR="007E7C4A" w:rsidRDefault="007E7C4A" w:rsidP="007E7C4A">
      <w:pPr>
        <w:pStyle w:val="1"/>
      </w:pPr>
      <w:bookmarkStart w:id="30" w:name="_Toc149403743"/>
      <w:r>
        <w:lastRenderedPageBreak/>
        <w:t>Порядок разработки</w:t>
      </w:r>
      <w:bookmarkEnd w:id="30"/>
    </w:p>
    <w:p w14:paraId="553C4DD9" w14:textId="335EB242" w:rsidR="00DE3525" w:rsidRPr="00DE3525" w:rsidRDefault="00DE3525" w:rsidP="00DE3525">
      <w:r w:rsidRPr="00DE3525">
        <w:t xml:space="preserve">Подробное раскрытие </w:t>
      </w:r>
      <w:r w:rsidR="0049384C">
        <w:t>порядка</w:t>
      </w:r>
      <w:r w:rsidRPr="00DE3525">
        <w:t xml:space="preserve"> разработки при</w:t>
      </w:r>
      <w:r w:rsidR="00DA0691">
        <w:t>ложения представлено в таблице 2</w:t>
      </w:r>
    </w:p>
    <w:p w14:paraId="132591A3" w14:textId="5D5DA453" w:rsidR="00DE3525" w:rsidRDefault="00DA0691" w:rsidP="00DE3525">
      <w:pPr>
        <w:pStyle w:val="vgutTableName"/>
      </w:pPr>
      <w:r>
        <w:t>Таблица 2</w:t>
      </w:r>
      <w:r w:rsidR="00DE3525">
        <w:t xml:space="preserve"> – содержание работ по этапам разработки приложения</w:t>
      </w:r>
    </w:p>
    <w:tbl>
      <w:tblPr>
        <w:tblW w:w="101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2410"/>
        <w:gridCol w:w="1701"/>
        <w:gridCol w:w="3118"/>
        <w:gridCol w:w="2240"/>
      </w:tblGrid>
      <w:tr w:rsidR="00DE3525" w:rsidRPr="00DF4BE4" w14:paraId="07475D4F" w14:textId="77777777" w:rsidTr="0049384C">
        <w:trPr>
          <w:trHeight w:val="195"/>
        </w:trPr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0CD2B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№ этапа 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DBB1E0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Наименование этапа 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43D49D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Длительность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4056C9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Состав работ 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E4F5C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Результат </w:t>
            </w:r>
          </w:p>
        </w:tc>
      </w:tr>
      <w:tr w:rsidR="00DE3525" w:rsidRPr="00DF4BE4" w14:paraId="06B4B638" w14:textId="77777777" w:rsidTr="0049384C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34DEE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1 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18012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Настройка рабочего окружения 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B1FDD" w14:textId="3001224D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 xml:space="preserve">1 </w:t>
            </w:r>
            <w:r w:rsidR="00DC004F">
              <w:rPr>
                <w:rFonts w:eastAsia="Times New Roman" w:cs="Times New Roman"/>
                <w:szCs w:val="24"/>
              </w:rPr>
              <w:t>день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821548" w14:textId="6B61053A" w:rsidR="00DE3525" w:rsidRPr="00DF4BE4" w:rsidRDefault="0079320E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t>Определение языка программирования и IDE, необходимых библиотек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76D9B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Рабочее место готово к написанию кода программы.</w:t>
            </w:r>
            <w:r w:rsidRPr="00DF4BE4">
              <w:rPr>
                <w:rFonts w:eastAsia="Times New Roman" w:cs="Times New Roman"/>
                <w:szCs w:val="24"/>
              </w:rPr>
              <w:t> </w:t>
            </w:r>
          </w:p>
        </w:tc>
      </w:tr>
      <w:tr w:rsidR="00DC004F" w:rsidRPr="00DF4BE4" w14:paraId="52CB5B68" w14:textId="77777777" w:rsidTr="0049384C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DB7F2A" w14:textId="25FE5ED8" w:rsidR="00DC004F" w:rsidRPr="00DF4BE4" w:rsidRDefault="00DC004F" w:rsidP="00DC004F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AA4E17" w14:textId="2A8951B9" w:rsidR="00DC004F" w:rsidRPr="00DF4BE4" w:rsidRDefault="00DC004F" w:rsidP="00DC004F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color w:val="000000"/>
              </w:rPr>
              <w:t>ТЗ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82AE69" w14:textId="7110E418" w:rsidR="00DC004F" w:rsidRPr="00DF4BE4" w:rsidRDefault="00DC004F" w:rsidP="00DC004F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color w:val="000000"/>
              </w:rPr>
              <w:t>1 неделя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E69B4E8" w14:textId="300B6E45" w:rsidR="00DC004F" w:rsidRDefault="00DC004F" w:rsidP="00DC004F">
            <w:pPr>
              <w:spacing w:before="0" w:line="240" w:lineRule="auto"/>
              <w:ind w:firstLine="0"/>
              <w:contextualSpacing w:val="0"/>
              <w:jc w:val="left"/>
              <w:textAlignment w:val="baseline"/>
            </w:pPr>
            <w:r>
              <w:rPr>
                <w:color w:val="000000"/>
              </w:rPr>
              <w:t>При выполнении данного этапа должно быть разработано и утверждено ТЗ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4DFC0E" w14:textId="41922927" w:rsidR="00DC004F" w:rsidRDefault="00DC004F" w:rsidP="00DC004F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color w:val="000000"/>
              </w:rPr>
              <w:t>Техническое задание</w:t>
            </w:r>
          </w:p>
        </w:tc>
      </w:tr>
      <w:tr w:rsidR="00DE3525" w:rsidRPr="00DF4BE4" w14:paraId="09B3A3A6" w14:textId="77777777" w:rsidTr="0049384C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BF2CD4" w14:textId="518D2602" w:rsidR="00DE3525" w:rsidRPr="00DC004F" w:rsidRDefault="00DC004F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279A7C" w14:textId="26E0093F" w:rsidR="00DE3525" w:rsidRPr="00DF4BE4" w:rsidRDefault="008D11C8" w:rsidP="008D11C8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Проектирование</w:t>
            </w:r>
            <w:r w:rsidR="000F0AC7">
              <w:rPr>
                <w:rFonts w:eastAsia="Times New Roman" w:cs="Times New Roman"/>
                <w:szCs w:val="24"/>
              </w:rPr>
              <w:t xml:space="preserve"> 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5E35E1" w14:textId="2C83382A" w:rsidR="00DE3525" w:rsidRPr="00DF4BE4" w:rsidRDefault="00DA0691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2 недели</w:t>
            </w:r>
            <w:r w:rsidR="00DE3525" w:rsidRPr="00DF4BE4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45C05F" w14:textId="79F610AF" w:rsidR="00DE3525" w:rsidRPr="00DF4BE4" w:rsidRDefault="000F0AC7" w:rsidP="008D11C8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t>Проектирование</w:t>
            </w:r>
            <w:r w:rsidR="008D11C8">
              <w:t xml:space="preserve"> структуры программы и базы данных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F1C8DD" w14:textId="0EFC4F04" w:rsidR="00DE3525" w:rsidRPr="00DF4BE4" w:rsidRDefault="008D11C8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С</w:t>
            </w:r>
            <w:r w:rsidR="00AB7B09">
              <w:rPr>
                <w:rFonts w:eastAsia="Times New Roman" w:cs="Times New Roman"/>
                <w:szCs w:val="24"/>
              </w:rPr>
              <w:t>труктура программы и база</w:t>
            </w:r>
            <w:r>
              <w:rPr>
                <w:rFonts w:eastAsia="Times New Roman" w:cs="Times New Roman"/>
                <w:szCs w:val="24"/>
              </w:rPr>
              <w:t xml:space="preserve"> данных спроектирована</w:t>
            </w:r>
          </w:p>
        </w:tc>
      </w:tr>
      <w:tr w:rsidR="008D11C8" w:rsidRPr="00DF4BE4" w14:paraId="15221CEB" w14:textId="77777777" w:rsidTr="0049384C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9F2909" w14:textId="259831F8" w:rsidR="008D11C8" w:rsidRPr="00DC004F" w:rsidRDefault="00DC004F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F616C3" w14:textId="04EA4375" w:rsidR="008D11C8" w:rsidRDefault="008D11C8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Н</w:t>
            </w:r>
            <w:r w:rsidRPr="00DF4BE4">
              <w:rPr>
                <w:rFonts w:eastAsia="Times New Roman" w:cs="Times New Roman"/>
                <w:szCs w:val="24"/>
              </w:rPr>
              <w:t>аписание кода программного обеспечения 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D3FE2D" w14:textId="2A2A8F29" w:rsidR="008D11C8" w:rsidRDefault="008D11C8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 месяц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CAB4D4" w14:textId="5958DB3C" w:rsidR="008D11C8" w:rsidRDefault="008D11C8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</w:pPr>
            <w:r>
              <w:t>Реализация предполагаемой структуры программного обеспечения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87F07F" w14:textId="664B6D18" w:rsidR="008D11C8" w:rsidRDefault="008D11C8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Программное обеспечение написано и осуществляет все функции и требования, поставленные в техническом задании</w:t>
            </w:r>
            <w:r w:rsidRPr="00DF4BE4">
              <w:rPr>
                <w:rFonts w:eastAsia="Times New Roman" w:cs="Times New Roman"/>
                <w:szCs w:val="24"/>
              </w:rPr>
              <w:t> </w:t>
            </w:r>
          </w:p>
        </w:tc>
      </w:tr>
      <w:tr w:rsidR="00DE3525" w:rsidRPr="00DF4BE4" w14:paraId="59ECB25F" w14:textId="77777777" w:rsidTr="0049384C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9D738" w14:textId="60BCE699" w:rsidR="00DE3525" w:rsidRPr="00DF4BE4" w:rsidRDefault="00DC004F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5</w:t>
            </w:r>
            <w:r w:rsidR="00DE3525" w:rsidRPr="00DF4BE4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E256DC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Тестирование программы 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2B15C1" w14:textId="10D6C704" w:rsidR="00DE3525" w:rsidRPr="00DF4BE4" w:rsidRDefault="00973244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1 неделя</w:t>
            </w:r>
            <w:r w:rsidR="00DE3525" w:rsidRPr="00DF4BE4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EE732B" w14:textId="757DB787" w:rsidR="00DE3525" w:rsidRPr="00DF4BE4" w:rsidRDefault="0079320E" w:rsidP="000212E6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t>Разработка системы тестирования и оценивания работоспособности программы и проведение данных тестов на разработанном продукте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C4FB63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Создан</w:t>
            </w:r>
            <w:r w:rsidRPr="00DF4BE4">
              <w:rPr>
                <w:rFonts w:eastAsia="Times New Roman" w:cs="Times New Roman"/>
                <w:szCs w:val="24"/>
              </w:rPr>
              <w:t xml:space="preserve"> список недоработок и ошибок в работе программного обеспечения </w:t>
            </w:r>
          </w:p>
        </w:tc>
      </w:tr>
      <w:tr w:rsidR="00DE3525" w:rsidRPr="00DF4BE4" w14:paraId="2B72B32F" w14:textId="77777777" w:rsidTr="0049384C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83C333" w14:textId="56666FBC" w:rsidR="00DE3525" w:rsidRPr="00DC004F" w:rsidRDefault="00DC004F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6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46075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Доработка программы 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5535AE" w14:textId="0C8C76B0" w:rsidR="00DE3525" w:rsidRPr="00DF4BE4" w:rsidRDefault="00DA0691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2</w:t>
            </w:r>
            <w:r w:rsidR="00DE3525" w:rsidRPr="00DF4BE4">
              <w:rPr>
                <w:rFonts w:eastAsia="Times New Roman" w:cs="Times New Roman"/>
                <w:szCs w:val="24"/>
              </w:rPr>
              <w:t xml:space="preserve"> недели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9317F" w14:textId="371F03E2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И</w:t>
            </w:r>
            <w:r w:rsidRPr="00DF4BE4">
              <w:rPr>
                <w:rFonts w:eastAsia="Times New Roman" w:cs="Times New Roman"/>
                <w:szCs w:val="24"/>
              </w:rPr>
              <w:t>справлени</w:t>
            </w:r>
            <w:r>
              <w:rPr>
                <w:rFonts w:eastAsia="Times New Roman" w:cs="Times New Roman"/>
                <w:szCs w:val="24"/>
              </w:rPr>
              <w:t>е</w:t>
            </w:r>
            <w:r w:rsidRPr="00DF4BE4">
              <w:rPr>
                <w:rFonts w:eastAsia="Times New Roman" w:cs="Times New Roman"/>
                <w:szCs w:val="24"/>
              </w:rPr>
              <w:t xml:space="preserve"> недочетов, обнаруженных на прошлом этапе</w:t>
            </w:r>
            <w:r w:rsidR="000212E6" w:rsidRPr="000212E6">
              <w:rPr>
                <w:rFonts w:eastAsia="Times New Roman" w:cs="Times New Roman"/>
                <w:szCs w:val="24"/>
              </w:rPr>
              <w:t xml:space="preserve"> </w:t>
            </w:r>
            <w:r w:rsidR="000212E6">
              <w:rPr>
                <w:rFonts w:eastAsia="Times New Roman" w:cs="Times New Roman"/>
                <w:szCs w:val="24"/>
              </w:rPr>
              <w:t>тестирования</w:t>
            </w:r>
            <w:r w:rsidRPr="00DF4BE4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ECB473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Ошибки и недоработки в работе программного обеспечения устранены</w:t>
            </w:r>
          </w:p>
          <w:p w14:paraId="29D3550E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 </w:t>
            </w:r>
          </w:p>
        </w:tc>
      </w:tr>
      <w:tr w:rsidR="00DE3525" w:rsidRPr="00DF4BE4" w14:paraId="11EF46E5" w14:textId="77777777" w:rsidTr="0049384C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64EC0" w14:textId="265D0932" w:rsidR="00DE3525" w:rsidRDefault="00DC004F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7</w:t>
            </w:r>
          </w:p>
          <w:p w14:paraId="6A50D548" w14:textId="62E341A8" w:rsidR="002141C7" w:rsidRPr="00DF4BE4" w:rsidRDefault="002141C7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1328BD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Подготовка эксплуатационной документации 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0E9EA0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2 недели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E809F0" w14:textId="6FBCCFE2" w:rsidR="00DE3525" w:rsidRPr="00DF4BE4" w:rsidRDefault="00262564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Должен быть написан курсовой проект</w:t>
            </w:r>
            <w:r w:rsidR="00DE3525" w:rsidRPr="00DF4BE4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D1FD4E" w14:textId="5EF0E376" w:rsidR="00DE3525" w:rsidRPr="00DF4BE4" w:rsidRDefault="00262564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Курсовой проект написан</w:t>
            </w:r>
          </w:p>
        </w:tc>
      </w:tr>
    </w:tbl>
    <w:p w14:paraId="43DC9B39" w14:textId="411A5737" w:rsidR="007E7C4A" w:rsidRDefault="007E7C4A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A90BA64" w14:textId="28C49A0F" w:rsidR="007E7C4A" w:rsidRDefault="007E7C4A" w:rsidP="007E7C4A">
      <w:pPr>
        <w:pStyle w:val="1"/>
      </w:pPr>
      <w:bookmarkStart w:id="31" w:name="_Toc149403744"/>
      <w:r>
        <w:lastRenderedPageBreak/>
        <w:t>Требования к документации</w:t>
      </w:r>
      <w:bookmarkEnd w:id="31"/>
    </w:p>
    <w:p w14:paraId="3A387604" w14:textId="77777777" w:rsidR="00DC004F" w:rsidRPr="00D50B13" w:rsidRDefault="00DC004F" w:rsidP="00DC004F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Ниже представлены требования к документации на определенном этапе:</w:t>
      </w:r>
    </w:p>
    <w:p w14:paraId="23144D2C" w14:textId="77777777" w:rsidR="00DC004F" w:rsidRPr="00D50B13" w:rsidRDefault="00DC004F" w:rsidP="00DC004F">
      <w:pPr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первом этапе требований к документации не предъявляются.</w:t>
      </w:r>
    </w:p>
    <w:p w14:paraId="5CE16308" w14:textId="77777777" w:rsidR="00DC004F" w:rsidRPr="00D50B13" w:rsidRDefault="00DC004F" w:rsidP="00DC004F">
      <w:pPr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втором этапе должно быть разработано ТЗ.</w:t>
      </w:r>
    </w:p>
    <w:p w14:paraId="4DA0FFC6" w14:textId="77777777" w:rsidR="00DC004F" w:rsidRPr="00D50B13" w:rsidRDefault="00DC004F" w:rsidP="00DC004F">
      <w:pPr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третьем, четвёртом, пятом и шестом этапах требований к документации не предъявляются.</w:t>
      </w:r>
    </w:p>
    <w:p w14:paraId="34812EEA" w14:textId="77777777" w:rsidR="00DC004F" w:rsidRPr="00D50B13" w:rsidRDefault="00DC004F" w:rsidP="00DC004F">
      <w:pPr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седьмом этапе должны быть разработан проект по настоящей работе.</w:t>
      </w:r>
    </w:p>
    <w:p w14:paraId="72AB28A2" w14:textId="5F4137C7" w:rsidR="004F49B1" w:rsidRDefault="004F49B1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6405C9BF" w14:textId="413179DC" w:rsidR="005A4E60" w:rsidRDefault="004F49B1" w:rsidP="004F49B1">
      <w:pPr>
        <w:pStyle w:val="1"/>
      </w:pPr>
      <w:bookmarkStart w:id="32" w:name="_Toc149403745"/>
      <w:r>
        <w:lastRenderedPageBreak/>
        <w:t>Порядок контроля и приемки</w:t>
      </w:r>
      <w:bookmarkEnd w:id="32"/>
      <w:r>
        <w:t xml:space="preserve"> </w:t>
      </w:r>
    </w:p>
    <w:p w14:paraId="5053FD83" w14:textId="36627802" w:rsidR="004F49B1" w:rsidRDefault="004F49B1" w:rsidP="004F49B1">
      <w:pPr>
        <w:pStyle w:val="2"/>
      </w:pPr>
      <w:bookmarkStart w:id="33" w:name="_Toc149403746"/>
      <w:r>
        <w:t>Виды испытаний</w:t>
      </w:r>
      <w:bookmarkEnd w:id="33"/>
    </w:p>
    <w:p w14:paraId="0EE67F19" w14:textId="77777777" w:rsidR="004F49B1" w:rsidRDefault="004F49B1" w:rsidP="004F49B1">
      <w:r>
        <w:t>Во время испытаний проверить работу программы по следующим позициям:</w:t>
      </w:r>
    </w:p>
    <w:p w14:paraId="3BA68FDD" w14:textId="77777777" w:rsidR="004F49B1" w:rsidRDefault="004F49B1" w:rsidP="004F49B1">
      <w:pPr>
        <w:pStyle w:val="a0"/>
      </w:pPr>
      <w:r>
        <w:t>набор функциональных тестов;</w:t>
      </w:r>
    </w:p>
    <w:p w14:paraId="7FE9EA72" w14:textId="77777777" w:rsidR="004F49B1" w:rsidRDefault="004F49B1" w:rsidP="004F49B1">
      <w:pPr>
        <w:pStyle w:val="a0"/>
      </w:pPr>
      <w:r>
        <w:t>корректное функционирование заданных в технических задании функций;</w:t>
      </w:r>
    </w:p>
    <w:p w14:paraId="74D245A5" w14:textId="4BD41D76" w:rsidR="004F49B1" w:rsidRPr="004F49B1" w:rsidRDefault="004F49B1" w:rsidP="004F49B1">
      <w:pPr>
        <w:pStyle w:val="a0"/>
      </w:pPr>
      <w:r>
        <w:t>возможность функционирования на ЭВМ с указанными минимальными системными требования;</w:t>
      </w:r>
    </w:p>
    <w:p w14:paraId="7AA2AC34" w14:textId="67063954" w:rsidR="004F49B1" w:rsidRDefault="004F49B1" w:rsidP="004F49B1">
      <w:pPr>
        <w:pStyle w:val="2"/>
      </w:pPr>
      <w:bookmarkStart w:id="34" w:name="_Toc149403747"/>
      <w:r>
        <w:t>Общие требования</w:t>
      </w:r>
      <w:bookmarkEnd w:id="34"/>
    </w:p>
    <w:p w14:paraId="09B3F867" w14:textId="5A530600" w:rsidR="004F49B1" w:rsidRDefault="004F49B1" w:rsidP="004F49B1">
      <w:r>
        <w:t>Испытания проводятся коми</w:t>
      </w:r>
      <w:r w:rsidR="00260C3E">
        <w:t>ссией, включающей представителей</w:t>
      </w:r>
      <w:r>
        <w:t xml:space="preserve"> заказчика:</w:t>
      </w:r>
    </w:p>
    <w:p w14:paraId="1A6EB702" w14:textId="38C05F39" w:rsidR="00260C3E" w:rsidRDefault="00260C3E" w:rsidP="00260C3E">
      <w:pPr>
        <w:pStyle w:val="a0"/>
      </w:pPr>
      <w:r>
        <w:t>руководитель образовательной программы 09.02.07 Сергеева Елизавета Григорьевна</w:t>
      </w:r>
    </w:p>
    <w:p w14:paraId="246F8B77" w14:textId="149E3209" w:rsidR="00260C3E" w:rsidRDefault="00DC004F" w:rsidP="00260C3E">
      <w:pPr>
        <w:pStyle w:val="a0"/>
      </w:pPr>
      <w:r>
        <w:t xml:space="preserve">руководитель УП </w:t>
      </w:r>
      <w:r>
        <w:t>Долженкова Мария Львовна</w:t>
      </w:r>
    </w:p>
    <w:p w14:paraId="1F4AADE8" w14:textId="116A15CA" w:rsidR="004F49B1" w:rsidRPr="004F49B1" w:rsidRDefault="00054AB1" w:rsidP="004F49B1">
      <w:r>
        <w:t>Комиссии должны</w:t>
      </w:r>
      <w:r w:rsidR="004F49B1">
        <w:t xml:space="preserve"> быть предъявлены эксплуатационные документы, программа и доклад. Оценка результатов осуществляется комиссией коллегиально.</w:t>
      </w:r>
    </w:p>
    <w:sectPr w:rsidR="004F49B1" w:rsidRPr="004F49B1" w:rsidSect="00D2756B">
      <w:headerReference w:type="default" r:id="rId25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D6524F" w14:textId="77777777" w:rsidR="005858F7" w:rsidRDefault="005858F7">
      <w:pPr>
        <w:spacing w:before="0" w:line="240" w:lineRule="auto"/>
      </w:pPr>
      <w:r>
        <w:separator/>
      </w:r>
    </w:p>
  </w:endnote>
  <w:endnote w:type="continuationSeparator" w:id="0">
    <w:p w14:paraId="6CEC39B2" w14:textId="77777777" w:rsidR="005858F7" w:rsidRDefault="005858F7">
      <w:pPr>
        <w:spacing w:before="0" w:line="240" w:lineRule="auto"/>
      </w:pPr>
      <w:r>
        <w:continuationSeparator/>
      </w:r>
    </w:p>
  </w:endnote>
  <w:endnote w:type="continuationNotice" w:id="1">
    <w:p w14:paraId="4C828C6E" w14:textId="77777777" w:rsidR="005858F7" w:rsidRDefault="005858F7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0DFB15" w14:textId="77777777" w:rsidR="005858F7" w:rsidRDefault="005858F7" w:rsidP="00990EAC">
      <w:pPr>
        <w:spacing w:before="0" w:line="240" w:lineRule="auto"/>
      </w:pPr>
      <w:r>
        <w:separator/>
      </w:r>
    </w:p>
  </w:footnote>
  <w:footnote w:type="continuationSeparator" w:id="0">
    <w:p w14:paraId="5415112D" w14:textId="77777777" w:rsidR="005858F7" w:rsidRDefault="005858F7" w:rsidP="00990EAC">
      <w:pPr>
        <w:spacing w:before="0" w:line="240" w:lineRule="auto"/>
      </w:pPr>
      <w:r>
        <w:continuationSeparator/>
      </w:r>
    </w:p>
  </w:footnote>
  <w:footnote w:type="continuationNotice" w:id="1">
    <w:p w14:paraId="1B8EABF7" w14:textId="77777777" w:rsidR="005858F7" w:rsidRDefault="005858F7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06B065" w14:textId="4E378C58" w:rsidR="00F658C2" w:rsidRPr="00C17A21" w:rsidRDefault="00F658C2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382A63">
      <w:rPr>
        <w:rStyle w:val="af1"/>
        <w:noProof/>
      </w:rPr>
      <w:t>15</w:t>
    </w:r>
    <w:r w:rsidRPr="00C17A21">
      <w:rPr>
        <w:rStyle w:val="af1"/>
      </w:rPr>
      <w:fldChar w:fldCharType="end"/>
    </w:r>
  </w:p>
  <w:p w14:paraId="0AA9F560" w14:textId="77777777" w:rsidR="00F658C2" w:rsidRPr="008E27BF" w:rsidRDefault="00F658C2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8361F82"/>
    <w:multiLevelType w:val="multilevel"/>
    <w:tmpl w:val="02BE8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2572A"/>
    <w:multiLevelType w:val="multilevel"/>
    <w:tmpl w:val="3D1A8820"/>
    <w:lvl w:ilvl="0">
      <w:start w:val="1"/>
      <w:numFmt w:val="bullet"/>
      <w:lvlText w:val="−"/>
      <w:lvlJc w:val="left"/>
      <w:pPr>
        <w:ind w:left="13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73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45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7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9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3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5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76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CF71774"/>
    <w:multiLevelType w:val="hybridMultilevel"/>
    <w:tmpl w:val="D0B0A4D6"/>
    <w:lvl w:ilvl="0" w:tplc="822C6ED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98B0C70"/>
    <w:multiLevelType w:val="multilevel"/>
    <w:tmpl w:val="90B26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CB2072C"/>
    <w:multiLevelType w:val="multilevel"/>
    <w:tmpl w:val="B704B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66761D"/>
    <w:multiLevelType w:val="multilevel"/>
    <w:tmpl w:val="846CBC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6" w:hanging="576"/>
      </w:pPr>
      <w:rPr>
        <w:rFonts w:ascii="Times New Roman" w:eastAsia="Times New Roman" w:hAnsi="Times New Roman" w:cs="Times New Roman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1713" w:hanging="719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1737E8E"/>
    <w:multiLevelType w:val="hybridMultilevel"/>
    <w:tmpl w:val="B298063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AE07DDF"/>
    <w:multiLevelType w:val="hybridMultilevel"/>
    <w:tmpl w:val="7CB0FC3C"/>
    <w:lvl w:ilvl="0" w:tplc="46CECCBE">
      <w:start w:val="1"/>
      <w:numFmt w:val="bullet"/>
      <w:pStyle w:val="a0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2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3" w15:restartNumberingAfterBreak="0">
    <w:nsid w:val="33021423"/>
    <w:multiLevelType w:val="hybridMultilevel"/>
    <w:tmpl w:val="42B69462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"/>
      <w:lvlJc w:val="left"/>
      <w:pPr>
        <w:ind w:left="1942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4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7160CC2"/>
    <w:multiLevelType w:val="multilevel"/>
    <w:tmpl w:val="6166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7A85484"/>
    <w:multiLevelType w:val="hybridMultilevel"/>
    <w:tmpl w:val="4ABEB7FC"/>
    <w:lvl w:ilvl="0" w:tplc="184A565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7D463C"/>
    <w:multiLevelType w:val="multilevel"/>
    <w:tmpl w:val="43B4ACA6"/>
    <w:lvl w:ilvl="0">
      <w:start w:val="1"/>
      <w:numFmt w:val="bullet"/>
      <w:lvlText w:val="−"/>
      <w:lvlJc w:val="left"/>
      <w:pPr>
        <w:ind w:left="1353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01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7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5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17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89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1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33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056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>
    <w:abstractNumId w:val="11"/>
  </w:num>
  <w:num w:numId="2">
    <w:abstractNumId w:val="0"/>
  </w:num>
  <w:num w:numId="3">
    <w:abstractNumId w:val="12"/>
  </w:num>
  <w:num w:numId="4">
    <w:abstractNumId w:val="5"/>
  </w:num>
  <w:num w:numId="5">
    <w:abstractNumId w:val="6"/>
  </w:num>
  <w:num w:numId="6">
    <w:abstractNumId w:val="16"/>
  </w:num>
  <w:num w:numId="7">
    <w:abstractNumId w:val="18"/>
  </w:num>
  <w:num w:numId="8">
    <w:abstractNumId w:val="20"/>
  </w:num>
  <w:num w:numId="9">
    <w:abstractNumId w:val="21"/>
  </w:num>
  <w:num w:numId="10">
    <w:abstractNumId w:val="17"/>
  </w:num>
  <w:num w:numId="11">
    <w:abstractNumId w:val="19"/>
  </w:num>
  <w:num w:numId="12">
    <w:abstractNumId w:val="25"/>
  </w:num>
  <w:num w:numId="13">
    <w:abstractNumId w:val="14"/>
  </w:num>
  <w:num w:numId="14">
    <w:abstractNumId w:val="15"/>
  </w:num>
  <w:num w:numId="15">
    <w:abstractNumId w:val="10"/>
  </w:num>
  <w:num w:numId="16">
    <w:abstractNumId w:val="3"/>
  </w:num>
  <w:num w:numId="17">
    <w:abstractNumId w:val="5"/>
    <w:lvlOverride w:ilvl="0">
      <w:startOverride w:val="1"/>
    </w:lvlOverride>
  </w:num>
  <w:num w:numId="18">
    <w:abstractNumId w:val="5"/>
    <w:lvlOverride w:ilvl="0">
      <w:startOverride w:val="1"/>
    </w:lvlOverride>
  </w:num>
  <w:num w:numId="19">
    <w:abstractNumId w:val="13"/>
  </w:num>
  <w:num w:numId="20">
    <w:abstractNumId w:val="9"/>
  </w:num>
  <w:num w:numId="21">
    <w:abstractNumId w:val="23"/>
  </w:num>
  <w:num w:numId="22">
    <w:abstractNumId w:val="7"/>
  </w:num>
  <w:num w:numId="23">
    <w:abstractNumId w:val="8"/>
  </w:num>
  <w:num w:numId="24">
    <w:abstractNumId w:val="24"/>
  </w:num>
  <w:num w:numId="25">
    <w:abstractNumId w:val="1"/>
  </w:num>
  <w:num w:numId="26">
    <w:abstractNumId w:val="4"/>
  </w:num>
  <w:num w:numId="27">
    <w:abstractNumId w:val="22"/>
  </w:num>
  <w:num w:numId="28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5A26"/>
    <w:rsid w:val="0000190E"/>
    <w:rsid w:val="00001A5E"/>
    <w:rsid w:val="00003AF1"/>
    <w:rsid w:val="00010001"/>
    <w:rsid w:val="00014D8D"/>
    <w:rsid w:val="00015480"/>
    <w:rsid w:val="00020C2C"/>
    <w:rsid w:val="000212E6"/>
    <w:rsid w:val="00024473"/>
    <w:rsid w:val="00032359"/>
    <w:rsid w:val="00033833"/>
    <w:rsid w:val="00035A26"/>
    <w:rsid w:val="00037B3E"/>
    <w:rsid w:val="00040D1E"/>
    <w:rsid w:val="0004336A"/>
    <w:rsid w:val="00044093"/>
    <w:rsid w:val="00045953"/>
    <w:rsid w:val="00046056"/>
    <w:rsid w:val="00051403"/>
    <w:rsid w:val="000549BD"/>
    <w:rsid w:val="00054AB1"/>
    <w:rsid w:val="0005745E"/>
    <w:rsid w:val="00061F64"/>
    <w:rsid w:val="00065189"/>
    <w:rsid w:val="00066F6D"/>
    <w:rsid w:val="00070257"/>
    <w:rsid w:val="00075BF8"/>
    <w:rsid w:val="0008146F"/>
    <w:rsid w:val="00084D9D"/>
    <w:rsid w:val="000934BA"/>
    <w:rsid w:val="00094729"/>
    <w:rsid w:val="00096EC7"/>
    <w:rsid w:val="000A537A"/>
    <w:rsid w:val="000C0C5D"/>
    <w:rsid w:val="000C2A5F"/>
    <w:rsid w:val="000C585B"/>
    <w:rsid w:val="000C7B86"/>
    <w:rsid w:val="000C7DE5"/>
    <w:rsid w:val="000D3006"/>
    <w:rsid w:val="000D38ED"/>
    <w:rsid w:val="000D3A15"/>
    <w:rsid w:val="000D43ED"/>
    <w:rsid w:val="000D7503"/>
    <w:rsid w:val="000E5AA3"/>
    <w:rsid w:val="000E6490"/>
    <w:rsid w:val="000F0AC7"/>
    <w:rsid w:val="00104146"/>
    <w:rsid w:val="00105CBE"/>
    <w:rsid w:val="0011316B"/>
    <w:rsid w:val="00113823"/>
    <w:rsid w:val="001157C8"/>
    <w:rsid w:val="001223A9"/>
    <w:rsid w:val="001238DC"/>
    <w:rsid w:val="001275E2"/>
    <w:rsid w:val="0013162A"/>
    <w:rsid w:val="00131669"/>
    <w:rsid w:val="0013287A"/>
    <w:rsid w:val="00150617"/>
    <w:rsid w:val="00155A8D"/>
    <w:rsid w:val="0016119C"/>
    <w:rsid w:val="001646D3"/>
    <w:rsid w:val="001673EC"/>
    <w:rsid w:val="00172DBA"/>
    <w:rsid w:val="0019033A"/>
    <w:rsid w:val="0019044F"/>
    <w:rsid w:val="001A075A"/>
    <w:rsid w:val="001A12C2"/>
    <w:rsid w:val="001A4D81"/>
    <w:rsid w:val="001A50A1"/>
    <w:rsid w:val="001B065B"/>
    <w:rsid w:val="001B3C9B"/>
    <w:rsid w:val="001B549B"/>
    <w:rsid w:val="001B5FDC"/>
    <w:rsid w:val="001B794F"/>
    <w:rsid w:val="001E1A7D"/>
    <w:rsid w:val="001E6EAB"/>
    <w:rsid w:val="001E7415"/>
    <w:rsid w:val="001F1E3A"/>
    <w:rsid w:val="001F3235"/>
    <w:rsid w:val="001F3C1A"/>
    <w:rsid w:val="001F5E9C"/>
    <w:rsid w:val="00201509"/>
    <w:rsid w:val="00213687"/>
    <w:rsid w:val="002141C7"/>
    <w:rsid w:val="00221397"/>
    <w:rsid w:val="0023221D"/>
    <w:rsid w:val="002341D4"/>
    <w:rsid w:val="00234403"/>
    <w:rsid w:val="00234BD7"/>
    <w:rsid w:val="00235CE7"/>
    <w:rsid w:val="00241C37"/>
    <w:rsid w:val="00244671"/>
    <w:rsid w:val="00244AD0"/>
    <w:rsid w:val="002469D0"/>
    <w:rsid w:val="002502BF"/>
    <w:rsid w:val="00251DEF"/>
    <w:rsid w:val="00253592"/>
    <w:rsid w:val="00260C3E"/>
    <w:rsid w:val="00262564"/>
    <w:rsid w:val="00263185"/>
    <w:rsid w:val="0026423B"/>
    <w:rsid w:val="00270C38"/>
    <w:rsid w:val="002728FC"/>
    <w:rsid w:val="00273C13"/>
    <w:rsid w:val="00276CAB"/>
    <w:rsid w:val="00277614"/>
    <w:rsid w:val="00287E94"/>
    <w:rsid w:val="00292B29"/>
    <w:rsid w:val="002952BC"/>
    <w:rsid w:val="00296BBF"/>
    <w:rsid w:val="002A514A"/>
    <w:rsid w:val="002A56D9"/>
    <w:rsid w:val="002B289C"/>
    <w:rsid w:val="002C1982"/>
    <w:rsid w:val="002D354A"/>
    <w:rsid w:val="002D5B25"/>
    <w:rsid w:val="002D5ED0"/>
    <w:rsid w:val="002E28E9"/>
    <w:rsid w:val="002E5F74"/>
    <w:rsid w:val="002F15DD"/>
    <w:rsid w:val="002F6DDC"/>
    <w:rsid w:val="002F730F"/>
    <w:rsid w:val="00303DC8"/>
    <w:rsid w:val="00311E97"/>
    <w:rsid w:val="00312254"/>
    <w:rsid w:val="00312F95"/>
    <w:rsid w:val="00317451"/>
    <w:rsid w:val="00317BF7"/>
    <w:rsid w:val="00323F6E"/>
    <w:rsid w:val="00324534"/>
    <w:rsid w:val="00326605"/>
    <w:rsid w:val="0032695E"/>
    <w:rsid w:val="00326F1E"/>
    <w:rsid w:val="00342964"/>
    <w:rsid w:val="00347678"/>
    <w:rsid w:val="00350180"/>
    <w:rsid w:val="00351631"/>
    <w:rsid w:val="003552A3"/>
    <w:rsid w:val="00361342"/>
    <w:rsid w:val="00364A76"/>
    <w:rsid w:val="00364D74"/>
    <w:rsid w:val="00370436"/>
    <w:rsid w:val="003711B3"/>
    <w:rsid w:val="00372C9E"/>
    <w:rsid w:val="0037455B"/>
    <w:rsid w:val="00374EF9"/>
    <w:rsid w:val="00380D25"/>
    <w:rsid w:val="00382A63"/>
    <w:rsid w:val="00386F3E"/>
    <w:rsid w:val="00387E10"/>
    <w:rsid w:val="00390EAB"/>
    <w:rsid w:val="003915BE"/>
    <w:rsid w:val="00392FDB"/>
    <w:rsid w:val="00393F45"/>
    <w:rsid w:val="00397496"/>
    <w:rsid w:val="003A3891"/>
    <w:rsid w:val="003A4E95"/>
    <w:rsid w:val="003C2810"/>
    <w:rsid w:val="003C6223"/>
    <w:rsid w:val="003D3E93"/>
    <w:rsid w:val="003D61D2"/>
    <w:rsid w:val="003D7635"/>
    <w:rsid w:val="003E0217"/>
    <w:rsid w:val="003E09BF"/>
    <w:rsid w:val="003E1A1B"/>
    <w:rsid w:val="003E22A5"/>
    <w:rsid w:val="003E3B91"/>
    <w:rsid w:val="003E58AE"/>
    <w:rsid w:val="003E72CD"/>
    <w:rsid w:val="003F3F0D"/>
    <w:rsid w:val="003F727E"/>
    <w:rsid w:val="00410843"/>
    <w:rsid w:val="00412E47"/>
    <w:rsid w:val="00413DB3"/>
    <w:rsid w:val="004347A5"/>
    <w:rsid w:val="00436EA3"/>
    <w:rsid w:val="00442256"/>
    <w:rsid w:val="00447629"/>
    <w:rsid w:val="00451E07"/>
    <w:rsid w:val="00455936"/>
    <w:rsid w:val="0045599D"/>
    <w:rsid w:val="00455D8B"/>
    <w:rsid w:val="004605D9"/>
    <w:rsid w:val="004677DC"/>
    <w:rsid w:val="00471FE2"/>
    <w:rsid w:val="00472A19"/>
    <w:rsid w:val="00475A10"/>
    <w:rsid w:val="004767CD"/>
    <w:rsid w:val="00477484"/>
    <w:rsid w:val="00481717"/>
    <w:rsid w:val="0048416D"/>
    <w:rsid w:val="0049384C"/>
    <w:rsid w:val="004A34C3"/>
    <w:rsid w:val="004A6586"/>
    <w:rsid w:val="004A7725"/>
    <w:rsid w:val="004A7A41"/>
    <w:rsid w:val="004B0C8E"/>
    <w:rsid w:val="004B0F88"/>
    <w:rsid w:val="004B7636"/>
    <w:rsid w:val="004C336B"/>
    <w:rsid w:val="004C5524"/>
    <w:rsid w:val="004C6B44"/>
    <w:rsid w:val="004D5B4F"/>
    <w:rsid w:val="004F49B1"/>
    <w:rsid w:val="004F4D49"/>
    <w:rsid w:val="005008C8"/>
    <w:rsid w:val="005017B0"/>
    <w:rsid w:val="0050324F"/>
    <w:rsid w:val="00503505"/>
    <w:rsid w:val="005040DD"/>
    <w:rsid w:val="0050621F"/>
    <w:rsid w:val="00510B46"/>
    <w:rsid w:val="00512B60"/>
    <w:rsid w:val="00514790"/>
    <w:rsid w:val="00514894"/>
    <w:rsid w:val="00514CFD"/>
    <w:rsid w:val="00522960"/>
    <w:rsid w:val="00524056"/>
    <w:rsid w:val="00530053"/>
    <w:rsid w:val="00531E80"/>
    <w:rsid w:val="005343A0"/>
    <w:rsid w:val="005343B2"/>
    <w:rsid w:val="00541DD4"/>
    <w:rsid w:val="00544617"/>
    <w:rsid w:val="00546780"/>
    <w:rsid w:val="005524E9"/>
    <w:rsid w:val="00554344"/>
    <w:rsid w:val="00554DF7"/>
    <w:rsid w:val="00555E69"/>
    <w:rsid w:val="0056079D"/>
    <w:rsid w:val="00561F8C"/>
    <w:rsid w:val="00567BF1"/>
    <w:rsid w:val="0057159E"/>
    <w:rsid w:val="0057389A"/>
    <w:rsid w:val="00574630"/>
    <w:rsid w:val="00576138"/>
    <w:rsid w:val="005764B1"/>
    <w:rsid w:val="00583A5C"/>
    <w:rsid w:val="00584E3E"/>
    <w:rsid w:val="005858F7"/>
    <w:rsid w:val="005972E7"/>
    <w:rsid w:val="005A188B"/>
    <w:rsid w:val="005A4E60"/>
    <w:rsid w:val="005B5089"/>
    <w:rsid w:val="005B74B9"/>
    <w:rsid w:val="005D1D9F"/>
    <w:rsid w:val="005D4ECA"/>
    <w:rsid w:val="005E25BA"/>
    <w:rsid w:val="005E4F27"/>
    <w:rsid w:val="005E5F5D"/>
    <w:rsid w:val="005E7941"/>
    <w:rsid w:val="005F0877"/>
    <w:rsid w:val="005F0B98"/>
    <w:rsid w:val="006007E9"/>
    <w:rsid w:val="006030ED"/>
    <w:rsid w:val="00606C43"/>
    <w:rsid w:val="00611A34"/>
    <w:rsid w:val="00620630"/>
    <w:rsid w:val="006252D8"/>
    <w:rsid w:val="0062534D"/>
    <w:rsid w:val="006267F9"/>
    <w:rsid w:val="00627BC1"/>
    <w:rsid w:val="006324C6"/>
    <w:rsid w:val="00636E3B"/>
    <w:rsid w:val="0063731E"/>
    <w:rsid w:val="00642FB9"/>
    <w:rsid w:val="00644A6C"/>
    <w:rsid w:val="00645762"/>
    <w:rsid w:val="0064643E"/>
    <w:rsid w:val="00661775"/>
    <w:rsid w:val="006638C9"/>
    <w:rsid w:val="006652DC"/>
    <w:rsid w:val="00682A26"/>
    <w:rsid w:val="00690683"/>
    <w:rsid w:val="00695763"/>
    <w:rsid w:val="006A09F2"/>
    <w:rsid w:val="006A150C"/>
    <w:rsid w:val="006A3648"/>
    <w:rsid w:val="006A4775"/>
    <w:rsid w:val="006A4E6C"/>
    <w:rsid w:val="006A534C"/>
    <w:rsid w:val="006A562D"/>
    <w:rsid w:val="006A5DFD"/>
    <w:rsid w:val="006D422E"/>
    <w:rsid w:val="006D46A3"/>
    <w:rsid w:val="006E4EA7"/>
    <w:rsid w:val="006E7B7F"/>
    <w:rsid w:val="006F512D"/>
    <w:rsid w:val="00701738"/>
    <w:rsid w:val="00702405"/>
    <w:rsid w:val="00705C45"/>
    <w:rsid w:val="00706D32"/>
    <w:rsid w:val="00710850"/>
    <w:rsid w:val="0071279D"/>
    <w:rsid w:val="007157E7"/>
    <w:rsid w:val="00717B43"/>
    <w:rsid w:val="00737024"/>
    <w:rsid w:val="00741EC2"/>
    <w:rsid w:val="00742650"/>
    <w:rsid w:val="007445A3"/>
    <w:rsid w:val="007451D2"/>
    <w:rsid w:val="00747AA0"/>
    <w:rsid w:val="007522DD"/>
    <w:rsid w:val="00756E2C"/>
    <w:rsid w:val="007630D2"/>
    <w:rsid w:val="007661F7"/>
    <w:rsid w:val="0076691E"/>
    <w:rsid w:val="00770291"/>
    <w:rsid w:val="00773671"/>
    <w:rsid w:val="00773EC7"/>
    <w:rsid w:val="00775FCB"/>
    <w:rsid w:val="0079320E"/>
    <w:rsid w:val="007949F1"/>
    <w:rsid w:val="007A0770"/>
    <w:rsid w:val="007A44EC"/>
    <w:rsid w:val="007A670B"/>
    <w:rsid w:val="007B2E9D"/>
    <w:rsid w:val="007B604C"/>
    <w:rsid w:val="007B79AA"/>
    <w:rsid w:val="007C16F7"/>
    <w:rsid w:val="007C2693"/>
    <w:rsid w:val="007C5DA6"/>
    <w:rsid w:val="007C648D"/>
    <w:rsid w:val="007C6517"/>
    <w:rsid w:val="007D0DFC"/>
    <w:rsid w:val="007D189A"/>
    <w:rsid w:val="007D18D6"/>
    <w:rsid w:val="007D4E55"/>
    <w:rsid w:val="007E7C4A"/>
    <w:rsid w:val="007E7DEB"/>
    <w:rsid w:val="007F6E14"/>
    <w:rsid w:val="007F6F16"/>
    <w:rsid w:val="00801271"/>
    <w:rsid w:val="00801482"/>
    <w:rsid w:val="008027BF"/>
    <w:rsid w:val="00803751"/>
    <w:rsid w:val="008047D0"/>
    <w:rsid w:val="008079AB"/>
    <w:rsid w:val="0081256F"/>
    <w:rsid w:val="00814082"/>
    <w:rsid w:val="0081417D"/>
    <w:rsid w:val="00815163"/>
    <w:rsid w:val="00815197"/>
    <w:rsid w:val="00816AE0"/>
    <w:rsid w:val="00823227"/>
    <w:rsid w:val="008233FB"/>
    <w:rsid w:val="0082382D"/>
    <w:rsid w:val="00834D68"/>
    <w:rsid w:val="00851CEE"/>
    <w:rsid w:val="00853022"/>
    <w:rsid w:val="00856459"/>
    <w:rsid w:val="00856D60"/>
    <w:rsid w:val="00860B07"/>
    <w:rsid w:val="008636C8"/>
    <w:rsid w:val="008640C3"/>
    <w:rsid w:val="00870DF5"/>
    <w:rsid w:val="00873C68"/>
    <w:rsid w:val="008776D4"/>
    <w:rsid w:val="008821B6"/>
    <w:rsid w:val="00882BAF"/>
    <w:rsid w:val="008834CE"/>
    <w:rsid w:val="00887461"/>
    <w:rsid w:val="008913CD"/>
    <w:rsid w:val="00895567"/>
    <w:rsid w:val="00896C9E"/>
    <w:rsid w:val="00897B5F"/>
    <w:rsid w:val="008A19F3"/>
    <w:rsid w:val="008A2CDD"/>
    <w:rsid w:val="008A3C7E"/>
    <w:rsid w:val="008A447D"/>
    <w:rsid w:val="008A7235"/>
    <w:rsid w:val="008B1742"/>
    <w:rsid w:val="008B1916"/>
    <w:rsid w:val="008B2FF6"/>
    <w:rsid w:val="008B3835"/>
    <w:rsid w:val="008B509E"/>
    <w:rsid w:val="008B5120"/>
    <w:rsid w:val="008B5671"/>
    <w:rsid w:val="008B57AD"/>
    <w:rsid w:val="008C0D47"/>
    <w:rsid w:val="008C30AA"/>
    <w:rsid w:val="008C6310"/>
    <w:rsid w:val="008D11C8"/>
    <w:rsid w:val="008D417C"/>
    <w:rsid w:val="008D45C0"/>
    <w:rsid w:val="008D6356"/>
    <w:rsid w:val="008F4105"/>
    <w:rsid w:val="008F430F"/>
    <w:rsid w:val="008F48E7"/>
    <w:rsid w:val="00907058"/>
    <w:rsid w:val="009070D7"/>
    <w:rsid w:val="0090747E"/>
    <w:rsid w:val="009078D1"/>
    <w:rsid w:val="00911964"/>
    <w:rsid w:val="00911F3C"/>
    <w:rsid w:val="00912AA6"/>
    <w:rsid w:val="00916858"/>
    <w:rsid w:val="0092285C"/>
    <w:rsid w:val="00922A0E"/>
    <w:rsid w:val="009236FA"/>
    <w:rsid w:val="009262C4"/>
    <w:rsid w:val="00930B24"/>
    <w:rsid w:val="00931494"/>
    <w:rsid w:val="009325CB"/>
    <w:rsid w:val="009377E1"/>
    <w:rsid w:val="00940731"/>
    <w:rsid w:val="00941637"/>
    <w:rsid w:val="00944557"/>
    <w:rsid w:val="00944FFF"/>
    <w:rsid w:val="00945E4B"/>
    <w:rsid w:val="00946800"/>
    <w:rsid w:val="00950955"/>
    <w:rsid w:val="0095138C"/>
    <w:rsid w:val="0095404D"/>
    <w:rsid w:val="00955863"/>
    <w:rsid w:val="00957C73"/>
    <w:rsid w:val="00962BF3"/>
    <w:rsid w:val="009665D5"/>
    <w:rsid w:val="0096798D"/>
    <w:rsid w:val="00970E98"/>
    <w:rsid w:val="00973244"/>
    <w:rsid w:val="0097494B"/>
    <w:rsid w:val="0097511E"/>
    <w:rsid w:val="0098081B"/>
    <w:rsid w:val="0098133E"/>
    <w:rsid w:val="009863FC"/>
    <w:rsid w:val="0098708B"/>
    <w:rsid w:val="00990EAC"/>
    <w:rsid w:val="00991D11"/>
    <w:rsid w:val="0099717C"/>
    <w:rsid w:val="00997825"/>
    <w:rsid w:val="009A1CB3"/>
    <w:rsid w:val="009A34D2"/>
    <w:rsid w:val="009A78AA"/>
    <w:rsid w:val="009B55F0"/>
    <w:rsid w:val="009C142F"/>
    <w:rsid w:val="009C15AC"/>
    <w:rsid w:val="009C1E84"/>
    <w:rsid w:val="009C2712"/>
    <w:rsid w:val="009C36DE"/>
    <w:rsid w:val="009C5201"/>
    <w:rsid w:val="009C5D8D"/>
    <w:rsid w:val="009C62A8"/>
    <w:rsid w:val="009C6785"/>
    <w:rsid w:val="009C78E4"/>
    <w:rsid w:val="009D1D30"/>
    <w:rsid w:val="009D2583"/>
    <w:rsid w:val="009D483E"/>
    <w:rsid w:val="009D53E9"/>
    <w:rsid w:val="009D5528"/>
    <w:rsid w:val="009D6117"/>
    <w:rsid w:val="009D69EC"/>
    <w:rsid w:val="009F1C8A"/>
    <w:rsid w:val="009F59D7"/>
    <w:rsid w:val="00A0279B"/>
    <w:rsid w:val="00A06116"/>
    <w:rsid w:val="00A071CF"/>
    <w:rsid w:val="00A22E7D"/>
    <w:rsid w:val="00A24EDD"/>
    <w:rsid w:val="00A26122"/>
    <w:rsid w:val="00A30E0C"/>
    <w:rsid w:val="00A3550C"/>
    <w:rsid w:val="00A43971"/>
    <w:rsid w:val="00A43D43"/>
    <w:rsid w:val="00A43E86"/>
    <w:rsid w:val="00A50EA5"/>
    <w:rsid w:val="00A51A5D"/>
    <w:rsid w:val="00A54F03"/>
    <w:rsid w:val="00A57C1B"/>
    <w:rsid w:val="00A61533"/>
    <w:rsid w:val="00A631A3"/>
    <w:rsid w:val="00A64A7D"/>
    <w:rsid w:val="00A6518F"/>
    <w:rsid w:val="00A66360"/>
    <w:rsid w:val="00A67A2C"/>
    <w:rsid w:val="00A70ACF"/>
    <w:rsid w:val="00A70C76"/>
    <w:rsid w:val="00A7464D"/>
    <w:rsid w:val="00A80780"/>
    <w:rsid w:val="00A84734"/>
    <w:rsid w:val="00A86365"/>
    <w:rsid w:val="00A921D5"/>
    <w:rsid w:val="00A92CB0"/>
    <w:rsid w:val="00A93B7E"/>
    <w:rsid w:val="00AA487E"/>
    <w:rsid w:val="00AA550B"/>
    <w:rsid w:val="00AA5FB7"/>
    <w:rsid w:val="00AB047F"/>
    <w:rsid w:val="00AB276B"/>
    <w:rsid w:val="00AB465D"/>
    <w:rsid w:val="00AB4F32"/>
    <w:rsid w:val="00AB518B"/>
    <w:rsid w:val="00AB7875"/>
    <w:rsid w:val="00AB7ACF"/>
    <w:rsid w:val="00AB7B09"/>
    <w:rsid w:val="00AC1E14"/>
    <w:rsid w:val="00AC354C"/>
    <w:rsid w:val="00AC4F31"/>
    <w:rsid w:val="00AC53A7"/>
    <w:rsid w:val="00AD0740"/>
    <w:rsid w:val="00AD1E5B"/>
    <w:rsid w:val="00AD74DC"/>
    <w:rsid w:val="00AE4CE5"/>
    <w:rsid w:val="00AF478D"/>
    <w:rsid w:val="00AF54B9"/>
    <w:rsid w:val="00AF5850"/>
    <w:rsid w:val="00AF7668"/>
    <w:rsid w:val="00B02152"/>
    <w:rsid w:val="00B06B73"/>
    <w:rsid w:val="00B125F0"/>
    <w:rsid w:val="00B135A8"/>
    <w:rsid w:val="00B15EE8"/>
    <w:rsid w:val="00B27F07"/>
    <w:rsid w:val="00B3164A"/>
    <w:rsid w:val="00B34F24"/>
    <w:rsid w:val="00B36C5A"/>
    <w:rsid w:val="00B37E6B"/>
    <w:rsid w:val="00B42083"/>
    <w:rsid w:val="00B426FB"/>
    <w:rsid w:val="00B43FDB"/>
    <w:rsid w:val="00B44484"/>
    <w:rsid w:val="00B62D3F"/>
    <w:rsid w:val="00B63A5B"/>
    <w:rsid w:val="00B6451B"/>
    <w:rsid w:val="00B6574F"/>
    <w:rsid w:val="00B6663A"/>
    <w:rsid w:val="00B7174E"/>
    <w:rsid w:val="00B775B6"/>
    <w:rsid w:val="00B84157"/>
    <w:rsid w:val="00BB0350"/>
    <w:rsid w:val="00BB41FD"/>
    <w:rsid w:val="00BB7AEE"/>
    <w:rsid w:val="00BC17B4"/>
    <w:rsid w:val="00BC283C"/>
    <w:rsid w:val="00BD06CB"/>
    <w:rsid w:val="00BD2B75"/>
    <w:rsid w:val="00BD442E"/>
    <w:rsid w:val="00BD738C"/>
    <w:rsid w:val="00BE1B75"/>
    <w:rsid w:val="00BE39B8"/>
    <w:rsid w:val="00BE71FF"/>
    <w:rsid w:val="00BF0033"/>
    <w:rsid w:val="00BF44A4"/>
    <w:rsid w:val="00BF78E0"/>
    <w:rsid w:val="00BF7BFF"/>
    <w:rsid w:val="00C02433"/>
    <w:rsid w:val="00C035AA"/>
    <w:rsid w:val="00C07252"/>
    <w:rsid w:val="00C105A1"/>
    <w:rsid w:val="00C11E33"/>
    <w:rsid w:val="00C122F9"/>
    <w:rsid w:val="00C1681F"/>
    <w:rsid w:val="00C17699"/>
    <w:rsid w:val="00C2408C"/>
    <w:rsid w:val="00C3711D"/>
    <w:rsid w:val="00C377B1"/>
    <w:rsid w:val="00C435ED"/>
    <w:rsid w:val="00C44F52"/>
    <w:rsid w:val="00C50394"/>
    <w:rsid w:val="00C520FE"/>
    <w:rsid w:val="00C52A0D"/>
    <w:rsid w:val="00C54F79"/>
    <w:rsid w:val="00C61DF4"/>
    <w:rsid w:val="00C656E3"/>
    <w:rsid w:val="00C66EB4"/>
    <w:rsid w:val="00C71194"/>
    <w:rsid w:val="00C86701"/>
    <w:rsid w:val="00C86AC7"/>
    <w:rsid w:val="00C8774D"/>
    <w:rsid w:val="00C91DBA"/>
    <w:rsid w:val="00C92C19"/>
    <w:rsid w:val="00C9376A"/>
    <w:rsid w:val="00C93C3A"/>
    <w:rsid w:val="00C96227"/>
    <w:rsid w:val="00CA462A"/>
    <w:rsid w:val="00CA46E3"/>
    <w:rsid w:val="00CB1422"/>
    <w:rsid w:val="00CB211A"/>
    <w:rsid w:val="00CB6ABF"/>
    <w:rsid w:val="00CC00B8"/>
    <w:rsid w:val="00CC38BD"/>
    <w:rsid w:val="00CC3B6C"/>
    <w:rsid w:val="00CD1405"/>
    <w:rsid w:val="00CD6BC3"/>
    <w:rsid w:val="00CD6D3A"/>
    <w:rsid w:val="00CE3A3D"/>
    <w:rsid w:val="00CE7A30"/>
    <w:rsid w:val="00CE7A85"/>
    <w:rsid w:val="00CF1622"/>
    <w:rsid w:val="00CF3B09"/>
    <w:rsid w:val="00CF4EF6"/>
    <w:rsid w:val="00D0364C"/>
    <w:rsid w:val="00D0476C"/>
    <w:rsid w:val="00D1204C"/>
    <w:rsid w:val="00D14966"/>
    <w:rsid w:val="00D1695C"/>
    <w:rsid w:val="00D17C5C"/>
    <w:rsid w:val="00D24A5D"/>
    <w:rsid w:val="00D26A08"/>
    <w:rsid w:val="00D270A5"/>
    <w:rsid w:val="00D2756B"/>
    <w:rsid w:val="00D3115C"/>
    <w:rsid w:val="00D31A36"/>
    <w:rsid w:val="00D37FCB"/>
    <w:rsid w:val="00D4023D"/>
    <w:rsid w:val="00D4069A"/>
    <w:rsid w:val="00D46CBE"/>
    <w:rsid w:val="00D54ECC"/>
    <w:rsid w:val="00D601E3"/>
    <w:rsid w:val="00D66030"/>
    <w:rsid w:val="00D664C5"/>
    <w:rsid w:val="00D7189D"/>
    <w:rsid w:val="00D730CA"/>
    <w:rsid w:val="00D75EC9"/>
    <w:rsid w:val="00D801DF"/>
    <w:rsid w:val="00D839B7"/>
    <w:rsid w:val="00D860BC"/>
    <w:rsid w:val="00D86307"/>
    <w:rsid w:val="00D94F64"/>
    <w:rsid w:val="00D978E4"/>
    <w:rsid w:val="00D978E5"/>
    <w:rsid w:val="00DA0691"/>
    <w:rsid w:val="00DA277F"/>
    <w:rsid w:val="00DA33AC"/>
    <w:rsid w:val="00DA64D0"/>
    <w:rsid w:val="00DA6582"/>
    <w:rsid w:val="00DA703C"/>
    <w:rsid w:val="00DA7AF9"/>
    <w:rsid w:val="00DB0DFE"/>
    <w:rsid w:val="00DB67CB"/>
    <w:rsid w:val="00DC004F"/>
    <w:rsid w:val="00DC22C2"/>
    <w:rsid w:val="00DC34E6"/>
    <w:rsid w:val="00DC575A"/>
    <w:rsid w:val="00DC5FE1"/>
    <w:rsid w:val="00DD2B98"/>
    <w:rsid w:val="00DD3623"/>
    <w:rsid w:val="00DD4754"/>
    <w:rsid w:val="00DD6EBC"/>
    <w:rsid w:val="00DE03C1"/>
    <w:rsid w:val="00DE18B5"/>
    <w:rsid w:val="00DE3525"/>
    <w:rsid w:val="00DF09F4"/>
    <w:rsid w:val="00DF27D6"/>
    <w:rsid w:val="00E02E0B"/>
    <w:rsid w:val="00E0593E"/>
    <w:rsid w:val="00E24EE1"/>
    <w:rsid w:val="00E26720"/>
    <w:rsid w:val="00E368D4"/>
    <w:rsid w:val="00E36DF7"/>
    <w:rsid w:val="00E41AEE"/>
    <w:rsid w:val="00E4794F"/>
    <w:rsid w:val="00E47EA2"/>
    <w:rsid w:val="00E50270"/>
    <w:rsid w:val="00E508A7"/>
    <w:rsid w:val="00E50F28"/>
    <w:rsid w:val="00E51D11"/>
    <w:rsid w:val="00E563EE"/>
    <w:rsid w:val="00E60A44"/>
    <w:rsid w:val="00E666EA"/>
    <w:rsid w:val="00E70260"/>
    <w:rsid w:val="00E74087"/>
    <w:rsid w:val="00E85CEA"/>
    <w:rsid w:val="00E8690C"/>
    <w:rsid w:val="00E92218"/>
    <w:rsid w:val="00E97C53"/>
    <w:rsid w:val="00EA4BF0"/>
    <w:rsid w:val="00EA5733"/>
    <w:rsid w:val="00EA6493"/>
    <w:rsid w:val="00EA70F3"/>
    <w:rsid w:val="00EA7476"/>
    <w:rsid w:val="00EB0651"/>
    <w:rsid w:val="00EB1F89"/>
    <w:rsid w:val="00EB1FC2"/>
    <w:rsid w:val="00EC14DF"/>
    <w:rsid w:val="00EC1BB9"/>
    <w:rsid w:val="00EC4F5D"/>
    <w:rsid w:val="00ED30E1"/>
    <w:rsid w:val="00ED3B32"/>
    <w:rsid w:val="00ED4484"/>
    <w:rsid w:val="00ED6B45"/>
    <w:rsid w:val="00ED7346"/>
    <w:rsid w:val="00ED77F3"/>
    <w:rsid w:val="00EE45D4"/>
    <w:rsid w:val="00EE4F0C"/>
    <w:rsid w:val="00EF1410"/>
    <w:rsid w:val="00F0057E"/>
    <w:rsid w:val="00F04C5B"/>
    <w:rsid w:val="00F05BB5"/>
    <w:rsid w:val="00F113BF"/>
    <w:rsid w:val="00F127FD"/>
    <w:rsid w:val="00F20633"/>
    <w:rsid w:val="00F20ED0"/>
    <w:rsid w:val="00F2337D"/>
    <w:rsid w:val="00F25908"/>
    <w:rsid w:val="00F26E37"/>
    <w:rsid w:val="00F32A7C"/>
    <w:rsid w:val="00F34EC4"/>
    <w:rsid w:val="00F374E5"/>
    <w:rsid w:val="00F4271F"/>
    <w:rsid w:val="00F45B9A"/>
    <w:rsid w:val="00F47E59"/>
    <w:rsid w:val="00F5059A"/>
    <w:rsid w:val="00F5534E"/>
    <w:rsid w:val="00F6042B"/>
    <w:rsid w:val="00F62DCD"/>
    <w:rsid w:val="00F658C2"/>
    <w:rsid w:val="00F668BE"/>
    <w:rsid w:val="00F7451A"/>
    <w:rsid w:val="00F745DD"/>
    <w:rsid w:val="00F765A5"/>
    <w:rsid w:val="00F76B03"/>
    <w:rsid w:val="00F76EBD"/>
    <w:rsid w:val="00F80B74"/>
    <w:rsid w:val="00F8478E"/>
    <w:rsid w:val="00F84AAC"/>
    <w:rsid w:val="00F84AC0"/>
    <w:rsid w:val="00F84B99"/>
    <w:rsid w:val="00F85769"/>
    <w:rsid w:val="00F8700A"/>
    <w:rsid w:val="00F93C0C"/>
    <w:rsid w:val="00FA1F09"/>
    <w:rsid w:val="00FA3223"/>
    <w:rsid w:val="00FA6956"/>
    <w:rsid w:val="00FB0572"/>
    <w:rsid w:val="00FB05EA"/>
    <w:rsid w:val="00FC47C8"/>
    <w:rsid w:val="00FD0C4A"/>
    <w:rsid w:val="00FD1232"/>
    <w:rsid w:val="00FD1300"/>
    <w:rsid w:val="00FD1ED1"/>
    <w:rsid w:val="00FD2680"/>
    <w:rsid w:val="00FD331F"/>
    <w:rsid w:val="00FD73B1"/>
    <w:rsid w:val="00FE05F7"/>
    <w:rsid w:val="00FE0E6F"/>
    <w:rsid w:val="00FE3BEB"/>
    <w:rsid w:val="00FE3E77"/>
    <w:rsid w:val="00FE77D9"/>
    <w:rsid w:val="00FF4FC5"/>
    <w:rsid w:val="07177A84"/>
    <w:rsid w:val="0F030047"/>
    <w:rsid w:val="2DDF2CFF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8FCA5"/>
  <w15:docId w15:val="{2A284E0F-D407-4668-9C1E-25B7BC8AC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3F727E"/>
    <w:pPr>
      <w:keepLines/>
      <w:numPr>
        <w:numId w:val="1"/>
      </w:numPr>
      <w:tabs>
        <w:tab w:val="left" w:pos="1276"/>
      </w:tabs>
      <w:spacing w:before="0"/>
      <w:ind w:left="1208" w:hanging="357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3F727E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7F6E14"/>
  </w:style>
  <w:style w:type="character" w:customStyle="1" w:styleId="eop">
    <w:name w:val="eop"/>
    <w:basedOn w:val="a2"/>
    <w:rsid w:val="007F6E14"/>
  </w:style>
  <w:style w:type="paragraph" w:customStyle="1" w:styleId="paragraph">
    <w:name w:val="paragraph"/>
    <w:basedOn w:val="a1"/>
    <w:rsid w:val="002728FC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styleId="afc">
    <w:name w:val="Emphasis"/>
    <w:basedOn w:val="a2"/>
    <w:uiPriority w:val="20"/>
    <w:qFormat/>
    <w:rsid w:val="00A67A2C"/>
    <w:rPr>
      <w:i/>
      <w:iCs/>
    </w:rPr>
  </w:style>
  <w:style w:type="character" w:styleId="afd">
    <w:name w:val="FollowedHyperlink"/>
    <w:basedOn w:val="a2"/>
    <w:uiPriority w:val="99"/>
    <w:semiHidden/>
    <w:unhideWhenUsed/>
    <w:rsid w:val="00A67A2C"/>
    <w:rPr>
      <w:color w:val="800080" w:themeColor="followedHyperlink"/>
      <w:u w:val="single"/>
    </w:rPr>
  </w:style>
  <w:style w:type="paragraph" w:styleId="afe">
    <w:name w:val="Normal (Web)"/>
    <w:basedOn w:val="a1"/>
    <w:uiPriority w:val="99"/>
    <w:unhideWhenUsed/>
    <w:rsid w:val="008834CE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customStyle="1" w:styleId="hgkelc">
    <w:name w:val="hgkelc"/>
    <w:basedOn w:val="a2"/>
    <w:rsid w:val="00262564"/>
  </w:style>
  <w:style w:type="character" w:styleId="aff">
    <w:name w:val="Strong"/>
    <w:basedOn w:val="a2"/>
    <w:uiPriority w:val="22"/>
    <w:qFormat/>
    <w:rsid w:val="00FE3B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2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43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computeruniverse.net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regard.ru" TargetMode="Externa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hyperlink" Target="https://cache-kirov.ru" TargetMode="External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5629835-2E89-4904-B9E2-EC8E3F2FB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3416</TotalTime>
  <Pages>21</Pages>
  <Words>2528</Words>
  <Characters>14416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16911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Даниил</dc:creator>
  <cp:lastModifiedBy>Daniil Mityagin</cp:lastModifiedBy>
  <cp:revision>132</cp:revision>
  <cp:lastPrinted>2023-10-27T10:04:00Z</cp:lastPrinted>
  <dcterms:created xsi:type="dcterms:W3CDTF">2022-02-14T06:37:00Z</dcterms:created>
  <dcterms:modified xsi:type="dcterms:W3CDTF">2024-10-21T08:32:00Z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